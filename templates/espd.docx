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395823" w14:textId="77777777" w:rsidR="00C72F18" w:rsidRPr="00862A96" w:rsidRDefault="005E4659" w:rsidP="00C72F18">
      <w:pPr>
        <w:jc w:val="center"/>
        <w:rPr>
          <w:caps/>
        </w:rPr>
      </w:pPr>
      <w:r>
        <w:rPr>
          <w:noProof/>
        </w:rPr>
        <w:pict w14:anchorId="695307DA">
          <v:rect id="Прямоугольник 7" o:spid="_x0000_s2053" style="position:absolute;left:0;text-align:left;margin-left:51.75pt;margin-top:17.25pt;width:526.7pt;height:807.8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" filled="f" strokecolor="windowText" strokeweight="1.5pt">
            <v:path arrowok="t"/>
            <w10:wrap anchorx="page" anchory="page"/>
          </v:rect>
        </w:pict>
      </w:r>
      <w:r w:rsidR="00627335" w:rsidRPr="00627335">
        <w:rPr>
          <w:noProof/>
          <w:szCs w:val="26"/>
        </w:rPr>
        <w:t xml:space="preserve"> </w:t>
      </w:r>
      <w:r w:rsidR="00862A96">
        <w:rPr>
          <w:noProof/>
          <w:szCs w:val="26"/>
        </w:rPr>
        <w:t>АО «Будущее»</w:t>
      </w:r>
    </w:p>
    <w:tbl>
      <w:tblPr>
        <w:tblW w:w="9356" w:type="dxa"/>
        <w:tblInd w:w="108" w:type="dxa"/>
        <w:tblLayout w:type="fixed"/>
        <w:tblLook w:val="0620" w:firstRow="1" w:lastRow="0" w:firstColumn="0" w:lastColumn="0" w:noHBand="1" w:noVBand="1"/>
      </w:tblPr>
      <w:tblGrid>
        <w:gridCol w:w="5812"/>
        <w:gridCol w:w="3544"/>
      </w:tblGrid>
      <w:tr w:rsidR="00212F4C" w:rsidRPr="00D21278" w14:paraId="5CFEA820" w14:textId="77777777" w:rsidTr="00C853BB">
        <w:trPr>
          <w:cantSplit/>
          <w:trHeight w:val="300"/>
        </w:trPr>
        <w:tc>
          <w:tcPr>
            <w:tcW w:w="5812" w:type="dxa"/>
          </w:tcPr>
          <w:p w14:paraId="7CF72289" w14:textId="77777777" w:rsidR="00212F4C" w:rsidRPr="009402FE" w:rsidRDefault="00212F4C" w:rsidP="00156102">
            <w:pPr>
              <w:spacing w:before="60" w:line="240" w:lineRule="auto"/>
              <w:ind w:left="567" w:right="743" w:hanging="567"/>
              <w:jc w:val="left"/>
              <w:rPr>
                <w:color w:val="FFFFFF"/>
                <w:szCs w:val="24"/>
              </w:rPr>
            </w:pPr>
          </w:p>
        </w:tc>
        <w:tc>
          <w:tcPr>
            <w:tcW w:w="3544" w:type="dxa"/>
          </w:tcPr>
          <w:p w14:paraId="2FF4CA39" w14:textId="77777777" w:rsidR="00212F4C" w:rsidRPr="003306D0" w:rsidRDefault="00212F4C" w:rsidP="00156102">
            <w:pPr>
              <w:spacing w:before="60" w:line="240" w:lineRule="auto"/>
              <w:ind w:left="595" w:right="37" w:hanging="601"/>
              <w:jc w:val="right"/>
              <w:rPr>
                <w:rFonts w:eastAsia="Calibri"/>
                <w:szCs w:val="24"/>
              </w:rPr>
            </w:pPr>
          </w:p>
        </w:tc>
      </w:tr>
      <w:tr w:rsidR="00212F4C" w:rsidRPr="00D21278" w14:paraId="2CA14A03" w14:textId="77777777" w:rsidTr="00C853BB">
        <w:trPr>
          <w:trHeight w:val="481"/>
        </w:trPr>
        <w:tc>
          <w:tcPr>
            <w:tcW w:w="5812" w:type="dxa"/>
            <w:vAlign w:val="center"/>
          </w:tcPr>
          <w:p w14:paraId="3084AF0A" w14:textId="77777777" w:rsidR="00212F4C" w:rsidRPr="00F5249F" w:rsidRDefault="00212F4C" w:rsidP="00F5249F">
            <w:pPr>
              <w:pStyle w:val="afb"/>
            </w:pPr>
          </w:p>
        </w:tc>
        <w:tc>
          <w:tcPr>
            <w:tcW w:w="3544" w:type="dxa"/>
            <w:vAlign w:val="center"/>
            <w:hideMark/>
          </w:tcPr>
          <w:p w14:paraId="6D3BDD2F" w14:textId="77777777" w:rsidR="00212F4C" w:rsidRPr="00F5249F" w:rsidRDefault="00212F4C" w:rsidP="00F5249F">
            <w:pPr>
              <w:pStyle w:val="af7"/>
            </w:pPr>
            <w:r w:rsidRPr="00F5249F">
              <w:t>УТВЕРЖДАЮ</w:t>
            </w:r>
          </w:p>
        </w:tc>
      </w:tr>
      <w:tr w:rsidR="00212F4C" w:rsidRPr="00D21278" w14:paraId="45D96D35" w14:textId="77777777" w:rsidTr="00C853BB">
        <w:tc>
          <w:tcPr>
            <w:tcW w:w="5812" w:type="dxa"/>
            <w:vAlign w:val="center"/>
          </w:tcPr>
          <w:p w14:paraId="42A12B2F" w14:textId="77777777" w:rsidR="00212F4C" w:rsidRPr="00F5249F" w:rsidRDefault="00212F4C" w:rsidP="00F5249F">
            <w:pPr>
              <w:pStyle w:val="afb"/>
            </w:pPr>
          </w:p>
        </w:tc>
        <w:tc>
          <w:tcPr>
            <w:tcW w:w="3544" w:type="dxa"/>
            <w:vAlign w:val="center"/>
            <w:hideMark/>
          </w:tcPr>
          <w:p w14:paraId="3C02789A" w14:textId="77777777" w:rsidR="00212F4C" w:rsidRPr="00F5249F" w:rsidRDefault="00862A96" w:rsidP="00F5249F">
            <w:pPr>
              <w:pStyle w:val="af7"/>
            </w:pPr>
            <w:r>
              <w:rPr>
                <w:rFonts w:eastAsia="Calibri"/>
              </w:rPr>
              <w:t>Генеральный директор</w:t>
            </w:r>
          </w:p>
        </w:tc>
      </w:tr>
      <w:tr w:rsidR="00212F4C" w:rsidRPr="00D21278" w14:paraId="1AD61E05" w14:textId="77777777" w:rsidTr="00C853BB">
        <w:trPr>
          <w:trHeight w:val="531"/>
        </w:trPr>
        <w:tc>
          <w:tcPr>
            <w:tcW w:w="5812" w:type="dxa"/>
            <w:vAlign w:val="center"/>
          </w:tcPr>
          <w:p w14:paraId="413F6C1C" w14:textId="77777777" w:rsidR="00212F4C" w:rsidRPr="00F5249F" w:rsidRDefault="00212F4C" w:rsidP="00F5249F">
            <w:pPr>
              <w:pStyle w:val="afb"/>
            </w:pPr>
          </w:p>
        </w:tc>
        <w:tc>
          <w:tcPr>
            <w:tcW w:w="3544" w:type="dxa"/>
            <w:vAlign w:val="bottom"/>
            <w:hideMark/>
          </w:tcPr>
          <w:p w14:paraId="3923508E" w14:textId="77777777" w:rsidR="00212F4C" w:rsidRPr="004E2510" w:rsidRDefault="00CB7DE8" w:rsidP="004E2510">
            <w:pPr>
              <w:pStyle w:val="af7"/>
              <w:rPr>
                <w:b/>
                <w:lang w:val="en-US"/>
              </w:rPr>
            </w:pPr>
            <w:r>
              <w:t>____</w:t>
            </w:r>
            <w:r w:rsidR="00212F4C" w:rsidRPr="00D21278">
              <w:t xml:space="preserve">______ </w:t>
            </w:r>
            <w:r w:rsidR="00862A96">
              <w:t>В</w:t>
            </w:r>
            <w:r w:rsidR="00212F4C" w:rsidRPr="00D21278">
              <w:rPr>
                <w:rFonts w:eastAsia="Calibri"/>
              </w:rPr>
              <w:t>.</w:t>
            </w:r>
            <w:r w:rsidR="007A365E">
              <w:rPr>
                <w:rFonts w:eastAsia="Calibri"/>
              </w:rPr>
              <w:t xml:space="preserve"> </w:t>
            </w:r>
            <w:r w:rsidR="00862A96">
              <w:rPr>
                <w:rFonts w:eastAsia="Calibri"/>
              </w:rPr>
              <w:t>В</w:t>
            </w:r>
            <w:r w:rsidR="00212F4C" w:rsidRPr="00D21278">
              <w:rPr>
                <w:rFonts w:eastAsia="Calibri"/>
              </w:rPr>
              <w:t>.</w:t>
            </w:r>
            <w:r w:rsidR="00A8185A">
              <w:rPr>
                <w:rFonts w:eastAsia="Calibri"/>
              </w:rPr>
              <w:t> </w:t>
            </w:r>
            <w:r w:rsidR="00862A96">
              <w:rPr>
                <w:rFonts w:eastAsia="Calibri"/>
              </w:rPr>
              <w:t>Баулин</w:t>
            </w:r>
          </w:p>
        </w:tc>
      </w:tr>
      <w:tr w:rsidR="00212F4C" w:rsidRPr="00D21278" w14:paraId="359B3637" w14:textId="77777777" w:rsidTr="00C853BB">
        <w:trPr>
          <w:trHeight w:val="223"/>
        </w:trPr>
        <w:tc>
          <w:tcPr>
            <w:tcW w:w="5812" w:type="dxa"/>
            <w:vAlign w:val="bottom"/>
          </w:tcPr>
          <w:p w14:paraId="234A75C4" w14:textId="77777777" w:rsidR="00212F4C" w:rsidRPr="00757A74" w:rsidRDefault="00212F4C" w:rsidP="00F5249F">
            <w:pPr>
              <w:pStyle w:val="afb"/>
            </w:pPr>
          </w:p>
        </w:tc>
        <w:tc>
          <w:tcPr>
            <w:tcW w:w="3544" w:type="dxa"/>
            <w:vAlign w:val="bottom"/>
            <w:hideMark/>
          </w:tcPr>
          <w:p w14:paraId="7A94B2C5" w14:textId="77777777" w:rsidR="00212F4C" w:rsidRPr="00D21278" w:rsidRDefault="00212F4C" w:rsidP="00F5249F">
            <w:pPr>
              <w:pStyle w:val="af7"/>
              <w:rPr>
                <w:b/>
              </w:rPr>
            </w:pPr>
            <w:r w:rsidRPr="00D21278">
              <w:t>«____»________________ 20</w:t>
            </w:r>
            <w:r w:rsidR="00862A96">
              <w:t>26</w:t>
            </w:r>
            <w:r w:rsidRPr="00D21278">
              <w:t xml:space="preserve"> г.</w:t>
            </w:r>
          </w:p>
        </w:tc>
      </w:tr>
      <w:tr w:rsidR="00212F4C" w:rsidRPr="00D21278" w14:paraId="44CF6DC7" w14:textId="77777777" w:rsidTr="00C853BB">
        <w:trPr>
          <w:trHeight w:val="308"/>
        </w:trPr>
        <w:tc>
          <w:tcPr>
            <w:tcW w:w="5812" w:type="dxa"/>
            <w:vAlign w:val="bottom"/>
          </w:tcPr>
          <w:p w14:paraId="1E7B9F32" w14:textId="77777777" w:rsidR="00212F4C" w:rsidRPr="00757A74" w:rsidRDefault="00212F4C" w:rsidP="00F5249F">
            <w:pPr>
              <w:pStyle w:val="afb"/>
            </w:pPr>
          </w:p>
        </w:tc>
        <w:tc>
          <w:tcPr>
            <w:tcW w:w="3544" w:type="dxa"/>
            <w:hideMark/>
          </w:tcPr>
          <w:p w14:paraId="0796F205" w14:textId="77777777" w:rsidR="00212F4C" w:rsidRPr="00D21278" w:rsidRDefault="00212F4C" w:rsidP="00F5249F">
            <w:pPr>
              <w:pStyle w:val="afb"/>
            </w:pPr>
          </w:p>
        </w:tc>
      </w:tr>
    </w:tbl>
    <w:p w14:paraId="64B33B77" w14:textId="77777777" w:rsidR="00C72F18" w:rsidRDefault="00C72F18" w:rsidP="00F5249F">
      <w:pPr>
        <w:pStyle w:val="ac"/>
      </w:pPr>
    </w:p>
    <w:p w14:paraId="4AFD2BB5" w14:textId="77777777" w:rsidR="00212F4C" w:rsidRDefault="00916033" w:rsidP="00F5249F">
      <w:pPr>
        <w:pStyle w:val="ac"/>
      </w:pPr>
      <w:r>
        <w:t>{ProductName}</w:t>
      </w:r>
    </w:p>
    <w:p w14:paraId="6D8292AC" w14:textId="77777777" w:rsidR="004B2F2A" w:rsidRDefault="00000000">
      <w:pPr>
        <w:pStyle w:val="ac"/>
      </w:pPr>
      <w:r>
        <w:t>Версия {Version}</w:t>
      </w:r>
    </w:p>
    <w:p w14:paraId="4541BB1B" w14:textId="77777777" w:rsidR="009C569F" w:rsidRDefault="009C569F" w:rsidP="009C569F">
      <w:pPr>
        <w:pStyle w:val="-"/>
        <w:rPr>
          <w:lang w:eastAsia="x-none"/>
        </w:rPr>
      </w:pPr>
      <w:r>
        <w:rPr>
          <w:lang w:eastAsia="x-none"/>
        </w:rPr>
        <w:t>{DocType}</w:t>
      </w:r>
    </w:p>
    <w:p w14:paraId="05B3E6EF" w14:textId="77777777" w:rsidR="009C569F" w:rsidRDefault="005E4659" w:rsidP="009C569F">
      <w:pPr>
        <w:pStyle w:val="-"/>
        <w:rPr>
          <w:lang w:eastAsia="x-none"/>
        </w:rPr>
      </w:pPr>
      <w:r>
        <w:rPr>
          <w:noProof/>
        </w:rPr>
        <w:pict w14:anchorId="2DC9B2DF">
          <v:shapetype id="_x0000_t202" coordsize="21600,21600" o:spt="202" path="m,l,21600r21600,l21600,xe">
            <v:stroke joinstyle="miter"/>
            <v:path gradientshapeok="t" o:connecttype="rect"/>
          </v:shapetype>
          <v:shape id="Надпись 5" o:spid="_x0000_s2052" type="#_x0000_t202" style="position:absolute;left:0;text-align:left;margin-left:10.5pt;margin-top:407.6pt;width:77.4pt;height:431.7pt;z-index:-2516618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" filled="f" stroked="f">
            <v:textbox>
              <w:txbxContent>
                <w:tbl>
                  <w:tblPr>
                    <w:tblW w:w="680" w:type="dxa"/>
                    <w:tblBorders>
                      <w:top w:val="single" w:sz="12" w:space="0" w:color="auto"/>
                      <w:left w:val="single" w:sz="12" w:space="0" w:color="auto"/>
                      <w:bottom w:val="single" w:sz="12" w:space="0" w:color="auto"/>
                      <w:insideH w:val="single" w:sz="12" w:space="0" w:color="auto"/>
                      <w:insideV w:val="single" w:sz="12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321"/>
                    <w:gridCol w:w="359"/>
                  </w:tblGrid>
                  <w:tr w:rsidR="009C4BE0" w:rsidRPr="005923FD" w14:paraId="34845E00" w14:textId="77777777" w:rsidTr="009402FE">
                    <w:trPr>
                      <w:cantSplit/>
                      <w:trHeight w:hRule="exact" w:val="1985"/>
                    </w:trPr>
                    <w:tc>
                      <w:tcPr>
                        <w:tcW w:w="284" w:type="dxa"/>
                        <w:tcMar>
                          <w:left w:w="0" w:type="dxa"/>
                          <w:right w:w="0" w:type="dxa"/>
                        </w:tcMar>
                        <w:textDirection w:val="btLr"/>
                        <w:vAlign w:val="center"/>
                      </w:tcPr>
                      <w:p w14:paraId="139462AB" w14:textId="77777777" w:rsidR="009C4BE0" w:rsidRPr="005923FD" w:rsidRDefault="009C4BE0" w:rsidP="005923FD">
                        <w:pPr>
                          <w:spacing w:before="0" w:line="240" w:lineRule="auto"/>
                          <w:jc w:val="center"/>
                          <w:rPr>
                            <w:rFonts w:ascii="PT Sans" w:hAnsi="PT Sans" w:cs="Arial"/>
                            <w:i/>
                            <w:sz w:val="22"/>
                            <w:szCs w:val="22"/>
                          </w:rPr>
                        </w:pPr>
                        <w:r w:rsidRPr="005923FD">
                          <w:rPr>
                            <w:rFonts w:ascii="PT Sans" w:hAnsi="PT Sans" w:cs="Arial"/>
                            <w:i/>
                            <w:sz w:val="22"/>
                            <w:szCs w:val="22"/>
                          </w:rPr>
                          <w:t>Подп. и дата</w:t>
                        </w:r>
                      </w:p>
                    </w:tc>
                    <w:tc>
                      <w:tcPr>
                        <w:tcW w:w="397" w:type="dxa"/>
                        <w:tcMar>
                          <w:left w:w="0" w:type="dxa"/>
                          <w:right w:w="0" w:type="dxa"/>
                        </w:tcMar>
                        <w:textDirection w:val="btLr"/>
                        <w:vAlign w:val="center"/>
                      </w:tcPr>
                      <w:p w14:paraId="3E99FCCF" w14:textId="77777777" w:rsidR="009C4BE0" w:rsidRPr="005923FD" w:rsidRDefault="009C4BE0" w:rsidP="005923FD">
                        <w:pPr>
                          <w:spacing w:before="0" w:line="240" w:lineRule="auto"/>
                          <w:jc w:val="center"/>
                          <w:rPr>
                            <w:rFonts w:ascii="PT Sans" w:hAnsi="PT Sans" w:cs="Arial"/>
                            <w:i/>
                            <w:sz w:val="22"/>
                            <w:szCs w:val="22"/>
                          </w:rPr>
                        </w:pPr>
                      </w:p>
                    </w:tc>
                  </w:tr>
                  <w:tr w:rsidR="009C4BE0" w:rsidRPr="005923FD" w14:paraId="43C29F84" w14:textId="77777777" w:rsidTr="009402FE">
                    <w:trPr>
                      <w:cantSplit/>
                      <w:trHeight w:hRule="exact" w:val="1418"/>
                    </w:trPr>
                    <w:tc>
                      <w:tcPr>
                        <w:tcW w:w="284" w:type="dxa"/>
                        <w:tcMar>
                          <w:left w:w="0" w:type="dxa"/>
                          <w:right w:w="0" w:type="dxa"/>
                        </w:tcMar>
                        <w:textDirection w:val="btLr"/>
                        <w:vAlign w:val="center"/>
                      </w:tcPr>
                      <w:p w14:paraId="551706CE" w14:textId="77777777" w:rsidR="009C4BE0" w:rsidRPr="005923FD" w:rsidRDefault="009C4BE0" w:rsidP="005923FD">
                        <w:pPr>
                          <w:spacing w:before="0" w:line="240" w:lineRule="auto"/>
                          <w:jc w:val="center"/>
                          <w:rPr>
                            <w:rFonts w:ascii="PT Sans" w:hAnsi="PT Sans" w:cs="Arial"/>
                            <w:i/>
                            <w:sz w:val="22"/>
                            <w:szCs w:val="22"/>
                          </w:rPr>
                        </w:pPr>
                        <w:r w:rsidRPr="005923FD">
                          <w:rPr>
                            <w:rFonts w:ascii="PT Sans" w:hAnsi="PT Sans" w:cs="Arial"/>
                            <w:i/>
                            <w:sz w:val="22"/>
                            <w:szCs w:val="22"/>
                          </w:rPr>
                          <w:t>Инв. №  дубл.</w:t>
                        </w:r>
                      </w:p>
                    </w:tc>
                    <w:tc>
                      <w:tcPr>
                        <w:tcW w:w="397" w:type="dxa"/>
                        <w:tcMar>
                          <w:left w:w="0" w:type="dxa"/>
                          <w:right w:w="0" w:type="dxa"/>
                        </w:tcMar>
                        <w:textDirection w:val="btLr"/>
                        <w:vAlign w:val="center"/>
                      </w:tcPr>
                      <w:p w14:paraId="6F6D00BF" w14:textId="77777777" w:rsidR="009C4BE0" w:rsidRPr="005923FD" w:rsidRDefault="009C4BE0" w:rsidP="005923FD">
                        <w:pPr>
                          <w:spacing w:before="0" w:line="240" w:lineRule="auto"/>
                          <w:jc w:val="center"/>
                          <w:rPr>
                            <w:rFonts w:ascii="PT Sans" w:hAnsi="PT Sans" w:cs="Arial"/>
                            <w:i/>
                            <w:sz w:val="22"/>
                            <w:szCs w:val="22"/>
                          </w:rPr>
                        </w:pPr>
                      </w:p>
                    </w:tc>
                  </w:tr>
                  <w:tr w:rsidR="009C4BE0" w:rsidRPr="005923FD" w14:paraId="4FD10159" w14:textId="77777777" w:rsidTr="009402FE">
                    <w:trPr>
                      <w:cantSplit/>
                      <w:trHeight w:hRule="exact" w:val="1418"/>
                    </w:trPr>
                    <w:tc>
                      <w:tcPr>
                        <w:tcW w:w="284" w:type="dxa"/>
                        <w:tcMar>
                          <w:left w:w="0" w:type="dxa"/>
                          <w:right w:w="0" w:type="dxa"/>
                        </w:tcMar>
                        <w:textDirection w:val="btLr"/>
                        <w:vAlign w:val="center"/>
                      </w:tcPr>
                      <w:p w14:paraId="1C6E55A9" w14:textId="77777777" w:rsidR="009C4BE0" w:rsidRPr="005923FD" w:rsidRDefault="009C4BE0" w:rsidP="005923FD">
                        <w:pPr>
                          <w:spacing w:before="0" w:line="240" w:lineRule="auto"/>
                          <w:jc w:val="center"/>
                          <w:rPr>
                            <w:rFonts w:ascii="PT Sans" w:hAnsi="PT Sans" w:cs="Arial"/>
                            <w:i/>
                            <w:sz w:val="22"/>
                            <w:szCs w:val="22"/>
                          </w:rPr>
                        </w:pPr>
                        <w:r w:rsidRPr="005923FD">
                          <w:rPr>
                            <w:rFonts w:ascii="PT Sans" w:hAnsi="PT Sans" w:cs="Arial"/>
                            <w:i/>
                            <w:sz w:val="22"/>
                            <w:szCs w:val="22"/>
                          </w:rPr>
                          <w:t>Взам. Инв №</w:t>
                        </w:r>
                      </w:p>
                    </w:tc>
                    <w:tc>
                      <w:tcPr>
                        <w:tcW w:w="397" w:type="dxa"/>
                        <w:tcMar>
                          <w:left w:w="0" w:type="dxa"/>
                          <w:right w:w="0" w:type="dxa"/>
                        </w:tcMar>
                        <w:textDirection w:val="btLr"/>
                        <w:vAlign w:val="center"/>
                      </w:tcPr>
                      <w:p w14:paraId="4FD8EB8B" w14:textId="77777777" w:rsidR="009C4BE0" w:rsidRPr="005923FD" w:rsidRDefault="009C4BE0" w:rsidP="005923FD">
                        <w:pPr>
                          <w:spacing w:before="0" w:line="240" w:lineRule="auto"/>
                          <w:jc w:val="center"/>
                          <w:rPr>
                            <w:rFonts w:ascii="PT Sans" w:hAnsi="PT Sans" w:cs="Arial"/>
                            <w:i/>
                            <w:sz w:val="22"/>
                            <w:szCs w:val="22"/>
                          </w:rPr>
                        </w:pPr>
                      </w:p>
                    </w:tc>
                  </w:tr>
                  <w:tr w:rsidR="009C4BE0" w:rsidRPr="005923FD" w14:paraId="2DDD8DD7" w14:textId="77777777" w:rsidTr="009402FE">
                    <w:trPr>
                      <w:cantSplit/>
                      <w:trHeight w:hRule="exact" w:val="1985"/>
                    </w:trPr>
                    <w:tc>
                      <w:tcPr>
                        <w:tcW w:w="284" w:type="dxa"/>
                        <w:tcMar>
                          <w:left w:w="0" w:type="dxa"/>
                          <w:right w:w="0" w:type="dxa"/>
                        </w:tcMar>
                        <w:textDirection w:val="btLr"/>
                        <w:vAlign w:val="center"/>
                      </w:tcPr>
                      <w:p w14:paraId="202D829C" w14:textId="77777777" w:rsidR="009C4BE0" w:rsidRPr="005923FD" w:rsidRDefault="009C4BE0" w:rsidP="005923FD">
                        <w:pPr>
                          <w:spacing w:before="0" w:line="240" w:lineRule="auto"/>
                          <w:jc w:val="center"/>
                          <w:rPr>
                            <w:rFonts w:ascii="PT Sans" w:hAnsi="PT Sans" w:cs="Arial"/>
                            <w:i/>
                            <w:sz w:val="22"/>
                            <w:szCs w:val="22"/>
                          </w:rPr>
                        </w:pPr>
                        <w:r w:rsidRPr="005923FD">
                          <w:rPr>
                            <w:rFonts w:ascii="PT Sans" w:hAnsi="PT Sans" w:cs="Arial"/>
                            <w:i/>
                            <w:sz w:val="22"/>
                            <w:szCs w:val="22"/>
                          </w:rPr>
                          <w:t>Подп. и дата</w:t>
                        </w:r>
                      </w:p>
                    </w:tc>
                    <w:tc>
                      <w:tcPr>
                        <w:tcW w:w="397" w:type="dxa"/>
                        <w:tcMar>
                          <w:left w:w="0" w:type="dxa"/>
                          <w:right w:w="0" w:type="dxa"/>
                        </w:tcMar>
                        <w:textDirection w:val="btLr"/>
                        <w:vAlign w:val="center"/>
                      </w:tcPr>
                      <w:p w14:paraId="0CF854E5" w14:textId="77777777" w:rsidR="009C4BE0" w:rsidRPr="005923FD" w:rsidRDefault="009C4BE0" w:rsidP="005923FD">
                        <w:pPr>
                          <w:spacing w:before="0" w:line="240" w:lineRule="auto"/>
                          <w:jc w:val="center"/>
                          <w:rPr>
                            <w:rFonts w:ascii="PT Sans" w:hAnsi="PT Sans" w:cs="Arial"/>
                            <w:i/>
                            <w:sz w:val="22"/>
                            <w:szCs w:val="22"/>
                          </w:rPr>
                        </w:pPr>
                      </w:p>
                    </w:tc>
                  </w:tr>
                  <w:tr w:rsidR="009C4BE0" w:rsidRPr="005923FD" w14:paraId="5AC91CEE" w14:textId="77777777" w:rsidTr="009402FE">
                    <w:trPr>
                      <w:cantSplit/>
                      <w:trHeight w:hRule="exact" w:val="1444"/>
                    </w:trPr>
                    <w:tc>
                      <w:tcPr>
                        <w:tcW w:w="284" w:type="dxa"/>
                        <w:tcMar>
                          <w:left w:w="0" w:type="dxa"/>
                          <w:right w:w="0" w:type="dxa"/>
                        </w:tcMar>
                        <w:textDirection w:val="btLr"/>
                        <w:vAlign w:val="center"/>
                      </w:tcPr>
                      <w:p w14:paraId="279730DF" w14:textId="77777777" w:rsidR="009C4BE0" w:rsidRPr="005923FD" w:rsidRDefault="009C4BE0" w:rsidP="005923FD">
                        <w:pPr>
                          <w:spacing w:before="0" w:line="240" w:lineRule="auto"/>
                          <w:jc w:val="center"/>
                          <w:rPr>
                            <w:rFonts w:ascii="PT Sans" w:hAnsi="PT Sans" w:cs="Arial"/>
                            <w:i/>
                            <w:sz w:val="22"/>
                            <w:szCs w:val="22"/>
                          </w:rPr>
                        </w:pPr>
                        <w:r w:rsidRPr="005923FD">
                          <w:rPr>
                            <w:rFonts w:ascii="PT Sans" w:hAnsi="PT Sans" w:cs="Arial"/>
                            <w:i/>
                            <w:sz w:val="22"/>
                            <w:szCs w:val="22"/>
                          </w:rPr>
                          <w:t>Инв. № подл.</w:t>
                        </w:r>
                      </w:p>
                    </w:tc>
                    <w:tc>
                      <w:tcPr>
                        <w:tcW w:w="397" w:type="dxa"/>
                        <w:tcMar>
                          <w:left w:w="0" w:type="dxa"/>
                          <w:right w:w="0" w:type="dxa"/>
                        </w:tcMar>
                        <w:textDirection w:val="btLr"/>
                        <w:vAlign w:val="center"/>
                      </w:tcPr>
                      <w:p w14:paraId="6E3AA497" w14:textId="77777777" w:rsidR="009C4BE0" w:rsidRPr="005923FD" w:rsidRDefault="009C4BE0" w:rsidP="005923FD">
                        <w:pPr>
                          <w:spacing w:before="0" w:line="240" w:lineRule="auto"/>
                          <w:jc w:val="center"/>
                          <w:rPr>
                            <w:rFonts w:ascii="PT Sans" w:hAnsi="PT Sans" w:cs="Arial"/>
                            <w:i/>
                            <w:sz w:val="22"/>
                            <w:szCs w:val="22"/>
                          </w:rPr>
                        </w:pPr>
                        <w:r w:rsidRPr="00085DA1">
                          <w:rPr>
                            <w:sz w:val="13"/>
                            <w:szCs w:val="8"/>
                          </w:rPr>
                          <w:t>{DecimalNumber}</w:t>
                        </w:r>
                      </w:p>
                    </w:tc>
                  </w:tr>
                </w:tbl>
                <w:p w14:paraId="7067BBD6" w14:textId="77777777" w:rsidR="009C4BE0" w:rsidRDefault="009C4BE0" w:rsidP="009C4BE0"/>
              </w:txbxContent>
            </v:textbox>
            <w10:wrap anchorx="page" anchory="page"/>
          </v:shape>
        </w:pict>
      </w:r>
      <w:r w:rsidR="009C569F">
        <w:rPr>
          <w:lang w:eastAsia="x-none"/>
        </w:rPr>
        <w:t>ЛИСТ УТВЕРЖДЕНИЯ</w:t>
      </w:r>
    </w:p>
    <w:p w14:paraId="61AF166B" w14:textId="77777777" w:rsidR="009C569F" w:rsidRDefault="009C569F" w:rsidP="009C569F">
      <w:pPr>
        <w:pStyle w:val="-"/>
      </w:pPr>
      <w:r>
        <w:t>{DecimalNumber}</w:t>
      </w:r>
    </w:p>
    <w:tbl>
      <w:tblPr>
        <w:tblW w:w="9781" w:type="dxa"/>
        <w:tblInd w:w="392" w:type="dxa"/>
        <w:tblLook w:val="04A0" w:firstRow="1" w:lastRow="0" w:firstColumn="1" w:lastColumn="0" w:noHBand="0" w:noVBand="1"/>
      </w:tblPr>
      <w:tblGrid>
        <w:gridCol w:w="4890"/>
        <w:gridCol w:w="4891"/>
      </w:tblGrid>
      <w:tr w:rsidR="00504E2D" w14:paraId="6BC0FA41" w14:textId="77777777" w:rsidTr="009402FE">
        <w:trPr>
          <w:trHeight w:val="432"/>
        </w:trPr>
        <w:tc>
          <w:tcPr>
            <w:tcW w:w="4890" w:type="dxa"/>
          </w:tcPr>
          <w:p w14:paraId="14FBFE89" w14:textId="77777777" w:rsidR="00504E2D" w:rsidRPr="009402FE" w:rsidRDefault="00504E2D" w:rsidP="009402FE">
            <w:pPr>
              <w:pStyle w:val="ac"/>
              <w:spacing w:line="240" w:lineRule="auto"/>
            </w:pPr>
          </w:p>
        </w:tc>
        <w:tc>
          <w:tcPr>
            <w:tcW w:w="4891" w:type="dxa"/>
          </w:tcPr>
          <w:p w14:paraId="22608452" w14:textId="77777777" w:rsidR="00504E2D" w:rsidRPr="009402FE" w:rsidRDefault="00504E2D" w:rsidP="009402FE">
            <w:pPr>
              <w:pStyle w:val="ac"/>
              <w:spacing w:line="240" w:lineRule="auto"/>
            </w:pPr>
            <w:r w:rsidRPr="009402FE">
              <w:t>Согласовано</w:t>
            </w:r>
          </w:p>
        </w:tc>
      </w:tr>
      <w:tr w:rsidR="00504E2D" w14:paraId="7FD0977D" w14:textId="77777777" w:rsidTr="009402FE">
        <w:trPr>
          <w:trHeight w:val="432"/>
        </w:trPr>
        <w:tc>
          <w:tcPr>
            <w:tcW w:w="4890" w:type="dxa"/>
          </w:tcPr>
          <w:p w14:paraId="654D7FDB" w14:textId="77777777" w:rsidR="00504E2D" w:rsidRDefault="00504E2D" w:rsidP="009402FE">
            <w:pPr>
              <w:pStyle w:val="-"/>
              <w:spacing w:after="120" w:line="240" w:lineRule="auto"/>
            </w:pPr>
          </w:p>
        </w:tc>
        <w:tc>
          <w:tcPr>
            <w:tcW w:w="4891" w:type="dxa"/>
          </w:tcPr>
          <w:p w14:paraId="692ED224" w14:textId="77777777" w:rsidR="00504E2D" w:rsidRDefault="00862A96" w:rsidP="009402FE">
            <w:pPr>
              <w:pStyle w:val="affd"/>
              <w:spacing w:after="120"/>
            </w:pPr>
            <w:r>
              <w:t>Руководитель</w:t>
            </w:r>
          </w:p>
          <w:p w14:paraId="4440AA43" w14:textId="77777777" w:rsidR="00504E2D" w:rsidRPr="00A35390" w:rsidRDefault="00EF4A8A" w:rsidP="009402FE">
            <w:pPr>
              <w:pStyle w:val="affd"/>
              <w:spacing w:after="120"/>
            </w:pPr>
            <w:r>
              <w:t>____________________</w:t>
            </w:r>
            <w:r w:rsidR="00504E2D">
              <w:t> </w:t>
            </w:r>
            <w:r w:rsidR="00862A96">
              <w:t>И</w:t>
            </w:r>
            <w:r w:rsidR="00504E2D" w:rsidRPr="00D21278">
              <w:t>.</w:t>
            </w:r>
            <w:r w:rsidR="007A365E">
              <w:t xml:space="preserve"> </w:t>
            </w:r>
            <w:r w:rsidR="00862A96">
              <w:t>И</w:t>
            </w:r>
            <w:r w:rsidR="00504E2D" w:rsidRPr="00D21278">
              <w:t>. </w:t>
            </w:r>
            <w:r w:rsidR="00862A96">
              <w:t>Иванов</w:t>
            </w:r>
          </w:p>
        </w:tc>
      </w:tr>
      <w:tr w:rsidR="00504E2D" w14:paraId="0623A652" w14:textId="77777777" w:rsidTr="009402FE">
        <w:trPr>
          <w:trHeight w:val="432"/>
        </w:trPr>
        <w:tc>
          <w:tcPr>
            <w:tcW w:w="4890" w:type="dxa"/>
          </w:tcPr>
          <w:p w14:paraId="00509DBC" w14:textId="77777777" w:rsidR="00504E2D" w:rsidRDefault="00504E2D" w:rsidP="009402FE">
            <w:pPr>
              <w:pStyle w:val="-"/>
              <w:spacing w:after="120" w:line="240" w:lineRule="auto"/>
            </w:pPr>
          </w:p>
        </w:tc>
        <w:tc>
          <w:tcPr>
            <w:tcW w:w="4891" w:type="dxa"/>
          </w:tcPr>
          <w:p w14:paraId="2FBFEA6C" w14:textId="77777777" w:rsidR="00504E2D" w:rsidRDefault="00862A96" w:rsidP="009402FE">
            <w:pPr>
              <w:pStyle w:val="affd"/>
              <w:tabs>
                <w:tab w:val="clear" w:pos="4499"/>
                <w:tab w:val="right" w:leader="underscore" w:pos="4078"/>
              </w:tabs>
              <w:spacing w:after="120"/>
            </w:pPr>
            <w:r>
              <w:t>Руководитель</w:t>
            </w:r>
          </w:p>
          <w:p w14:paraId="709102C1" w14:textId="77777777" w:rsidR="00504E2D" w:rsidRPr="006463B7" w:rsidRDefault="00EF4A8A" w:rsidP="009402FE">
            <w:pPr>
              <w:pStyle w:val="affd"/>
              <w:spacing w:after="120"/>
            </w:pPr>
            <w:r>
              <w:t>____________________</w:t>
            </w:r>
            <w:r w:rsidR="00A8185A">
              <w:t> </w:t>
            </w:r>
            <w:r w:rsidR="00862A96">
              <w:t>И</w:t>
            </w:r>
            <w:r w:rsidR="00862A96" w:rsidRPr="00D21278">
              <w:t>.</w:t>
            </w:r>
            <w:r w:rsidR="00862A96">
              <w:t xml:space="preserve"> И</w:t>
            </w:r>
            <w:r w:rsidR="00862A96" w:rsidRPr="00D21278">
              <w:t>. </w:t>
            </w:r>
            <w:r w:rsidR="00862A96">
              <w:t>Иванов</w:t>
            </w:r>
          </w:p>
        </w:tc>
      </w:tr>
      <w:tr w:rsidR="00504E2D" w14:paraId="0945FE08" w14:textId="77777777" w:rsidTr="009402FE">
        <w:trPr>
          <w:trHeight w:val="432"/>
        </w:trPr>
        <w:tc>
          <w:tcPr>
            <w:tcW w:w="4890" w:type="dxa"/>
          </w:tcPr>
          <w:p w14:paraId="20B0432D" w14:textId="77777777" w:rsidR="00504E2D" w:rsidRDefault="00504E2D" w:rsidP="009402FE">
            <w:pPr>
              <w:pStyle w:val="-"/>
              <w:spacing w:after="120" w:line="240" w:lineRule="auto"/>
            </w:pPr>
          </w:p>
        </w:tc>
        <w:tc>
          <w:tcPr>
            <w:tcW w:w="4891" w:type="dxa"/>
          </w:tcPr>
          <w:p w14:paraId="250DCF58" w14:textId="77777777" w:rsidR="00504E2D" w:rsidRDefault="00862A96" w:rsidP="009402FE">
            <w:pPr>
              <w:pStyle w:val="affd"/>
              <w:spacing w:after="120"/>
            </w:pPr>
            <w:r>
              <w:t>Руководитель</w:t>
            </w:r>
          </w:p>
          <w:p w14:paraId="1DD82D13" w14:textId="77777777" w:rsidR="00504E2D" w:rsidRPr="006463B7" w:rsidRDefault="00EF4A8A" w:rsidP="009402FE">
            <w:pPr>
              <w:pStyle w:val="affd"/>
              <w:spacing w:after="120"/>
            </w:pPr>
            <w:r>
              <w:t>____________________ </w:t>
            </w:r>
            <w:r w:rsidR="00A8185A">
              <w:t> </w:t>
            </w:r>
            <w:r w:rsidR="00862A96">
              <w:t>И</w:t>
            </w:r>
            <w:r w:rsidR="00862A96" w:rsidRPr="00D21278">
              <w:t>.</w:t>
            </w:r>
            <w:r w:rsidR="00862A96">
              <w:t xml:space="preserve"> И</w:t>
            </w:r>
            <w:r w:rsidR="00862A96" w:rsidRPr="00D21278">
              <w:t>. </w:t>
            </w:r>
            <w:r w:rsidR="00862A96">
              <w:t>Иванов</w:t>
            </w:r>
          </w:p>
        </w:tc>
      </w:tr>
      <w:tr w:rsidR="00CF3E7D" w14:paraId="4B03625D" w14:textId="77777777" w:rsidTr="009402FE">
        <w:trPr>
          <w:trHeight w:val="432"/>
        </w:trPr>
        <w:tc>
          <w:tcPr>
            <w:tcW w:w="4890" w:type="dxa"/>
          </w:tcPr>
          <w:p w14:paraId="5D2F415C" w14:textId="77777777" w:rsidR="00CF3E7D" w:rsidRDefault="00CF3E7D" w:rsidP="009402FE">
            <w:pPr>
              <w:pStyle w:val="-"/>
              <w:spacing w:after="120" w:line="240" w:lineRule="auto"/>
            </w:pPr>
          </w:p>
        </w:tc>
        <w:tc>
          <w:tcPr>
            <w:tcW w:w="4891" w:type="dxa"/>
          </w:tcPr>
          <w:p w14:paraId="78EB590F" w14:textId="77777777" w:rsidR="00CF3E7D" w:rsidRDefault="00862A96" w:rsidP="009402FE">
            <w:pPr>
              <w:pStyle w:val="affd"/>
              <w:spacing w:after="120"/>
            </w:pPr>
            <w:r>
              <w:t>Руководитель</w:t>
            </w:r>
          </w:p>
          <w:p w14:paraId="77C49134" w14:textId="77777777" w:rsidR="00CF3E7D" w:rsidRPr="009402FE" w:rsidRDefault="00A8185A" w:rsidP="009402FE">
            <w:pPr>
              <w:pStyle w:val="affd"/>
              <w:spacing w:after="120"/>
              <w:rPr>
                <w:lang w:val="en-US"/>
              </w:rPr>
            </w:pPr>
            <w:r>
              <w:t>____________________ </w:t>
            </w:r>
            <w:r w:rsidR="00862A96">
              <w:t>И</w:t>
            </w:r>
            <w:r w:rsidR="00862A96" w:rsidRPr="00D21278">
              <w:t>.</w:t>
            </w:r>
            <w:r w:rsidR="00862A96">
              <w:t xml:space="preserve"> И</w:t>
            </w:r>
            <w:r w:rsidR="00862A96" w:rsidRPr="00D21278">
              <w:t>. </w:t>
            </w:r>
            <w:r w:rsidR="00862A96">
              <w:t>Иванов</w:t>
            </w:r>
          </w:p>
        </w:tc>
      </w:tr>
    </w:tbl>
    <w:p w14:paraId="5BE167F8" w14:textId="77777777" w:rsidR="00C72F18" w:rsidRDefault="00C72F18" w:rsidP="00F5249F">
      <w:pPr>
        <w:pStyle w:val="af7"/>
      </w:pPr>
    </w:p>
    <w:p w14:paraId="715E7B4B" w14:textId="77777777" w:rsidR="003D260E" w:rsidRDefault="00212F4C" w:rsidP="00F5249F">
      <w:pPr>
        <w:pStyle w:val="af7"/>
        <w:sectPr w:rsidR="003D260E" w:rsidSect="00D0677B">
          <w:footerReference w:type="even" r:id="rId8"/>
          <w:footerReference w:type="default" r:id="rId9"/>
          <w:headerReference w:type="first" r:id="rId10"/>
          <w:footerReference w:type="first" r:id="rId11"/>
          <w:pgSz w:w="11907" w:h="16840" w:code="9"/>
          <w:pgMar w:top="1134" w:right="567" w:bottom="1134" w:left="1134" w:header="284" w:footer="284" w:gutter="0"/>
          <w:cols w:space="720"/>
          <w:titlePg/>
          <w:docGrid w:linePitch="381"/>
        </w:sectPr>
      </w:pPr>
      <w:r>
        <w:t>{Year}</w:t>
      </w:r>
    </w:p>
    <w:p w14:paraId="50ACE328" w14:textId="77777777" w:rsidR="000D23B5" w:rsidRPr="008A0BCB" w:rsidRDefault="005E4659" w:rsidP="000D23B5">
      <w:pPr>
        <w:pStyle w:val="-"/>
        <w:tabs>
          <w:tab w:val="left" w:pos="2410"/>
        </w:tabs>
        <w:ind w:right="6804"/>
        <w:contextualSpacing/>
      </w:pPr>
      <w:r>
        <w:rPr>
          <w:noProof/>
        </w:rPr>
        <w:lastRenderedPageBreak/>
        <w:pict w14:anchorId="244EABC3">
          <v:rect id="Прямоугольник 3" o:spid="_x0000_s2051" style="position:absolute;left:0;text-align:left;margin-left:51.05pt;margin-top:17pt;width:526.7pt;height:807.85pt;z-index:-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" filled="f" strokecolor="windowText" strokeweight="1.5pt">
            <v:path arrowok="t"/>
            <w10:wrap anchorx="page" anchory="page"/>
          </v:rect>
        </w:pict>
      </w:r>
      <w:r w:rsidR="000D23B5" w:rsidRPr="008A0BCB">
        <w:t>УТВЕРЖДЕН</w:t>
      </w:r>
    </w:p>
    <w:p w14:paraId="13935990" w14:textId="77777777" w:rsidR="000D23B5" w:rsidRPr="008A0BCB" w:rsidRDefault="00A43C58" w:rsidP="000D23B5">
      <w:pPr>
        <w:pStyle w:val="-"/>
        <w:tabs>
          <w:tab w:val="left" w:pos="2410"/>
        </w:tabs>
        <w:ind w:right="6804"/>
        <w:contextualSpacing/>
      </w:pPr>
      <w:r>
        <w:t>{DecimalNumber}</w:t>
      </w:r>
    </w:p>
    <w:p w14:paraId="16DFAF99" w14:textId="77777777" w:rsidR="000D23B5" w:rsidRPr="00F36148" w:rsidRDefault="000D23B5" w:rsidP="000D23B5">
      <w:pPr>
        <w:pStyle w:val="-"/>
        <w:contextualSpacing/>
      </w:pPr>
    </w:p>
    <w:p w14:paraId="1E604299" w14:textId="77777777" w:rsidR="000D23B5" w:rsidRDefault="000D23B5" w:rsidP="000D23B5">
      <w:pPr>
        <w:pStyle w:val="-"/>
        <w:contextualSpacing/>
      </w:pPr>
    </w:p>
    <w:p w14:paraId="6DE79C08" w14:textId="77777777" w:rsidR="00973C2B" w:rsidRPr="00F36148" w:rsidRDefault="00973C2B" w:rsidP="000D23B5">
      <w:pPr>
        <w:pStyle w:val="-"/>
        <w:contextualSpacing/>
      </w:pPr>
    </w:p>
    <w:p w14:paraId="6959BE70" w14:textId="77777777" w:rsidR="000D23B5" w:rsidRDefault="000D23B5" w:rsidP="000D23B5">
      <w:pPr>
        <w:pStyle w:val="-"/>
        <w:contextualSpacing/>
      </w:pPr>
    </w:p>
    <w:p w14:paraId="32EBBF4E" w14:textId="77777777" w:rsidR="000D23B5" w:rsidRDefault="000D23B5" w:rsidP="000D23B5">
      <w:pPr>
        <w:pStyle w:val="-"/>
        <w:contextualSpacing/>
      </w:pPr>
    </w:p>
    <w:p w14:paraId="1916ED67" w14:textId="77777777" w:rsidR="00C72F18" w:rsidRDefault="00C72F18" w:rsidP="000D23B5">
      <w:pPr>
        <w:pStyle w:val="-"/>
        <w:contextualSpacing/>
      </w:pPr>
    </w:p>
    <w:p w14:paraId="1F9E48A2" w14:textId="77777777" w:rsidR="00C72F18" w:rsidRDefault="00C72F18" w:rsidP="000D23B5">
      <w:pPr>
        <w:pStyle w:val="-"/>
        <w:contextualSpacing/>
      </w:pPr>
    </w:p>
    <w:p w14:paraId="16553BE1" w14:textId="77777777" w:rsidR="000D23B5" w:rsidRDefault="000D23B5" w:rsidP="000D23B5">
      <w:pPr>
        <w:pStyle w:val="ac"/>
      </w:pPr>
      <w:r>
        <w:t>{ProductName}</w:t>
      </w:r>
    </w:p>
    <w:p w14:paraId="5EE6F616" w14:textId="77777777" w:rsidR="004B2F2A" w:rsidRDefault="00000000">
      <w:pPr>
        <w:pStyle w:val="ac"/>
      </w:pPr>
      <w:r>
        <w:t>Версия {Version}</w:t>
      </w:r>
    </w:p>
    <w:p w14:paraId="5D7B918B" w14:textId="77777777" w:rsidR="000D23B5" w:rsidRPr="004E7FA2" w:rsidRDefault="000D23B5" w:rsidP="000D23B5">
      <w:pPr>
        <w:pStyle w:val="-"/>
      </w:pPr>
      <w:r>
        <w:t>{DocType}</w:t>
      </w:r>
    </w:p>
    <w:p w14:paraId="688B5C62" w14:textId="77777777" w:rsidR="000D23B5" w:rsidRPr="008A0BCB" w:rsidRDefault="005E4659" w:rsidP="00085DA1">
      <w:pPr>
        <w:pStyle w:val="-"/>
      </w:pPr>
      <w:r>
        <w:rPr>
          <w:noProof/>
        </w:rPr>
        <w:pict w14:anchorId="7F8C2AE0">
          <v:shape id="Надпись 1" o:spid="_x0000_s2050" type="#_x0000_t202" style="position:absolute;left:0;text-align:left;margin-left:10.2pt;margin-top:407.8pt;width:77.4pt;height:431.7pt;z-index:-2516567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" filled="f" stroked="f">
            <v:textbox>
              <w:txbxContent>
                <w:tbl>
                  <w:tblPr>
                    <w:tblW w:w="680" w:type="dxa"/>
                    <w:tblBorders>
                      <w:top w:val="single" w:sz="12" w:space="0" w:color="auto"/>
                      <w:left w:val="single" w:sz="12" w:space="0" w:color="auto"/>
                      <w:bottom w:val="single" w:sz="12" w:space="0" w:color="auto"/>
                      <w:insideH w:val="single" w:sz="12" w:space="0" w:color="auto"/>
                      <w:insideV w:val="single" w:sz="12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321"/>
                    <w:gridCol w:w="359"/>
                  </w:tblGrid>
                  <w:tr w:rsidR="00D0677B" w:rsidRPr="005923FD" w14:paraId="01CBC764" w14:textId="77777777" w:rsidTr="009402FE">
                    <w:trPr>
                      <w:cantSplit/>
                      <w:trHeight w:hRule="exact" w:val="1985"/>
                    </w:trPr>
                    <w:tc>
                      <w:tcPr>
                        <w:tcW w:w="284" w:type="dxa"/>
                        <w:tcMar>
                          <w:left w:w="0" w:type="dxa"/>
                          <w:right w:w="0" w:type="dxa"/>
                        </w:tcMar>
                        <w:textDirection w:val="btLr"/>
                        <w:vAlign w:val="center"/>
                      </w:tcPr>
                      <w:p w14:paraId="0535857F" w14:textId="77777777" w:rsidR="00D0677B" w:rsidRPr="005923FD" w:rsidRDefault="00D0677B" w:rsidP="005923FD">
                        <w:pPr>
                          <w:spacing w:before="0" w:line="240" w:lineRule="auto"/>
                          <w:jc w:val="center"/>
                          <w:rPr>
                            <w:rFonts w:ascii="PT Sans" w:hAnsi="PT Sans" w:cs="Arial"/>
                            <w:i/>
                            <w:sz w:val="22"/>
                            <w:szCs w:val="22"/>
                          </w:rPr>
                        </w:pPr>
                        <w:r w:rsidRPr="005923FD">
                          <w:rPr>
                            <w:rFonts w:ascii="PT Sans" w:hAnsi="PT Sans" w:cs="Arial"/>
                            <w:i/>
                            <w:sz w:val="22"/>
                            <w:szCs w:val="22"/>
                          </w:rPr>
                          <w:t>Подп. и дата</w:t>
                        </w:r>
                      </w:p>
                    </w:tc>
                    <w:tc>
                      <w:tcPr>
                        <w:tcW w:w="397" w:type="dxa"/>
                        <w:tcMar>
                          <w:left w:w="0" w:type="dxa"/>
                          <w:right w:w="0" w:type="dxa"/>
                        </w:tcMar>
                        <w:textDirection w:val="btLr"/>
                        <w:vAlign w:val="center"/>
                      </w:tcPr>
                      <w:p w14:paraId="714F1454" w14:textId="77777777" w:rsidR="00D0677B" w:rsidRPr="005923FD" w:rsidRDefault="00D0677B" w:rsidP="005923FD">
                        <w:pPr>
                          <w:spacing w:before="0" w:line="240" w:lineRule="auto"/>
                          <w:jc w:val="center"/>
                          <w:rPr>
                            <w:rFonts w:ascii="PT Sans" w:hAnsi="PT Sans" w:cs="Arial"/>
                            <w:i/>
                            <w:sz w:val="22"/>
                            <w:szCs w:val="22"/>
                          </w:rPr>
                        </w:pPr>
                      </w:p>
                    </w:tc>
                  </w:tr>
                  <w:tr w:rsidR="00D0677B" w:rsidRPr="005923FD" w14:paraId="230DEDC5" w14:textId="77777777" w:rsidTr="009402FE">
                    <w:trPr>
                      <w:cantSplit/>
                      <w:trHeight w:hRule="exact" w:val="1418"/>
                    </w:trPr>
                    <w:tc>
                      <w:tcPr>
                        <w:tcW w:w="284" w:type="dxa"/>
                        <w:tcMar>
                          <w:left w:w="0" w:type="dxa"/>
                          <w:right w:w="0" w:type="dxa"/>
                        </w:tcMar>
                        <w:textDirection w:val="btLr"/>
                        <w:vAlign w:val="center"/>
                      </w:tcPr>
                      <w:p w14:paraId="01ACF7F6" w14:textId="77777777" w:rsidR="00D0677B" w:rsidRPr="005923FD" w:rsidRDefault="00D0677B" w:rsidP="005923FD">
                        <w:pPr>
                          <w:spacing w:before="0" w:line="240" w:lineRule="auto"/>
                          <w:jc w:val="center"/>
                          <w:rPr>
                            <w:rFonts w:ascii="PT Sans" w:hAnsi="PT Sans" w:cs="Arial"/>
                            <w:i/>
                            <w:sz w:val="22"/>
                            <w:szCs w:val="22"/>
                          </w:rPr>
                        </w:pPr>
                        <w:r w:rsidRPr="005923FD">
                          <w:rPr>
                            <w:rFonts w:ascii="PT Sans" w:hAnsi="PT Sans" w:cs="Arial"/>
                            <w:i/>
                            <w:sz w:val="22"/>
                            <w:szCs w:val="22"/>
                          </w:rPr>
                          <w:t>Инв. №  дубл.</w:t>
                        </w:r>
                      </w:p>
                    </w:tc>
                    <w:tc>
                      <w:tcPr>
                        <w:tcW w:w="397" w:type="dxa"/>
                        <w:tcMar>
                          <w:left w:w="0" w:type="dxa"/>
                          <w:right w:w="0" w:type="dxa"/>
                        </w:tcMar>
                        <w:textDirection w:val="btLr"/>
                        <w:vAlign w:val="center"/>
                      </w:tcPr>
                      <w:p w14:paraId="63B1476C" w14:textId="77777777" w:rsidR="00D0677B" w:rsidRPr="005923FD" w:rsidRDefault="00D0677B" w:rsidP="005923FD">
                        <w:pPr>
                          <w:spacing w:before="0" w:line="240" w:lineRule="auto"/>
                          <w:jc w:val="center"/>
                          <w:rPr>
                            <w:rFonts w:ascii="PT Sans" w:hAnsi="PT Sans" w:cs="Arial"/>
                            <w:i/>
                            <w:sz w:val="22"/>
                            <w:szCs w:val="22"/>
                          </w:rPr>
                        </w:pPr>
                      </w:p>
                    </w:tc>
                  </w:tr>
                  <w:tr w:rsidR="00D0677B" w:rsidRPr="005923FD" w14:paraId="7127B4A6" w14:textId="77777777" w:rsidTr="009402FE">
                    <w:trPr>
                      <w:cantSplit/>
                      <w:trHeight w:hRule="exact" w:val="1418"/>
                    </w:trPr>
                    <w:tc>
                      <w:tcPr>
                        <w:tcW w:w="284" w:type="dxa"/>
                        <w:tcMar>
                          <w:left w:w="0" w:type="dxa"/>
                          <w:right w:w="0" w:type="dxa"/>
                        </w:tcMar>
                        <w:textDirection w:val="btLr"/>
                        <w:vAlign w:val="center"/>
                      </w:tcPr>
                      <w:p w14:paraId="68677435" w14:textId="77777777" w:rsidR="00D0677B" w:rsidRPr="005923FD" w:rsidRDefault="00D0677B" w:rsidP="005923FD">
                        <w:pPr>
                          <w:spacing w:before="0" w:line="240" w:lineRule="auto"/>
                          <w:jc w:val="center"/>
                          <w:rPr>
                            <w:rFonts w:ascii="PT Sans" w:hAnsi="PT Sans" w:cs="Arial"/>
                            <w:i/>
                            <w:sz w:val="22"/>
                            <w:szCs w:val="22"/>
                          </w:rPr>
                        </w:pPr>
                        <w:r w:rsidRPr="005923FD">
                          <w:rPr>
                            <w:rFonts w:ascii="PT Sans" w:hAnsi="PT Sans" w:cs="Arial"/>
                            <w:i/>
                            <w:sz w:val="22"/>
                            <w:szCs w:val="22"/>
                          </w:rPr>
                          <w:t>Взам. Инв №</w:t>
                        </w:r>
                      </w:p>
                    </w:tc>
                    <w:tc>
                      <w:tcPr>
                        <w:tcW w:w="397" w:type="dxa"/>
                        <w:tcMar>
                          <w:left w:w="0" w:type="dxa"/>
                          <w:right w:w="0" w:type="dxa"/>
                        </w:tcMar>
                        <w:textDirection w:val="btLr"/>
                        <w:vAlign w:val="center"/>
                      </w:tcPr>
                      <w:p w14:paraId="63E206B2" w14:textId="77777777" w:rsidR="00D0677B" w:rsidRPr="005923FD" w:rsidRDefault="00D0677B" w:rsidP="005923FD">
                        <w:pPr>
                          <w:spacing w:before="0" w:line="240" w:lineRule="auto"/>
                          <w:jc w:val="center"/>
                          <w:rPr>
                            <w:rFonts w:ascii="PT Sans" w:hAnsi="PT Sans" w:cs="Arial"/>
                            <w:i/>
                            <w:sz w:val="22"/>
                            <w:szCs w:val="22"/>
                          </w:rPr>
                        </w:pPr>
                      </w:p>
                    </w:tc>
                  </w:tr>
                  <w:tr w:rsidR="00D0677B" w:rsidRPr="005923FD" w14:paraId="69E42A86" w14:textId="77777777" w:rsidTr="009402FE">
                    <w:trPr>
                      <w:cantSplit/>
                      <w:trHeight w:hRule="exact" w:val="1985"/>
                    </w:trPr>
                    <w:tc>
                      <w:tcPr>
                        <w:tcW w:w="284" w:type="dxa"/>
                        <w:tcMar>
                          <w:left w:w="0" w:type="dxa"/>
                          <w:right w:w="0" w:type="dxa"/>
                        </w:tcMar>
                        <w:textDirection w:val="btLr"/>
                        <w:vAlign w:val="center"/>
                      </w:tcPr>
                      <w:p w14:paraId="1B4A4A47" w14:textId="77777777" w:rsidR="00D0677B" w:rsidRPr="005923FD" w:rsidRDefault="00D0677B" w:rsidP="005923FD">
                        <w:pPr>
                          <w:spacing w:before="0" w:line="240" w:lineRule="auto"/>
                          <w:jc w:val="center"/>
                          <w:rPr>
                            <w:rFonts w:ascii="PT Sans" w:hAnsi="PT Sans" w:cs="Arial"/>
                            <w:i/>
                            <w:sz w:val="22"/>
                            <w:szCs w:val="22"/>
                          </w:rPr>
                        </w:pPr>
                        <w:r w:rsidRPr="005923FD">
                          <w:rPr>
                            <w:rFonts w:ascii="PT Sans" w:hAnsi="PT Sans" w:cs="Arial"/>
                            <w:i/>
                            <w:sz w:val="22"/>
                            <w:szCs w:val="22"/>
                          </w:rPr>
                          <w:t>Подп. и дата</w:t>
                        </w:r>
                      </w:p>
                    </w:tc>
                    <w:tc>
                      <w:tcPr>
                        <w:tcW w:w="397" w:type="dxa"/>
                        <w:tcMar>
                          <w:left w:w="0" w:type="dxa"/>
                          <w:right w:w="0" w:type="dxa"/>
                        </w:tcMar>
                        <w:textDirection w:val="btLr"/>
                        <w:vAlign w:val="center"/>
                      </w:tcPr>
                      <w:p w14:paraId="0C1056F2" w14:textId="77777777" w:rsidR="00D0677B" w:rsidRPr="005923FD" w:rsidRDefault="00D0677B" w:rsidP="005923FD">
                        <w:pPr>
                          <w:spacing w:before="0" w:line="240" w:lineRule="auto"/>
                          <w:jc w:val="center"/>
                          <w:rPr>
                            <w:rFonts w:ascii="PT Sans" w:hAnsi="PT Sans" w:cs="Arial"/>
                            <w:i/>
                            <w:sz w:val="22"/>
                            <w:szCs w:val="22"/>
                          </w:rPr>
                        </w:pPr>
                      </w:p>
                    </w:tc>
                  </w:tr>
                  <w:tr w:rsidR="00D0677B" w:rsidRPr="005923FD" w14:paraId="048AF928" w14:textId="77777777" w:rsidTr="009402FE">
                    <w:trPr>
                      <w:cantSplit/>
                      <w:trHeight w:hRule="exact" w:val="1444"/>
                    </w:trPr>
                    <w:tc>
                      <w:tcPr>
                        <w:tcW w:w="284" w:type="dxa"/>
                        <w:tcMar>
                          <w:left w:w="0" w:type="dxa"/>
                          <w:right w:w="0" w:type="dxa"/>
                        </w:tcMar>
                        <w:textDirection w:val="btLr"/>
                        <w:vAlign w:val="center"/>
                      </w:tcPr>
                      <w:p w14:paraId="714041C0" w14:textId="77777777" w:rsidR="00D0677B" w:rsidRPr="005923FD" w:rsidRDefault="00D0677B" w:rsidP="005923FD">
                        <w:pPr>
                          <w:spacing w:before="0" w:line="240" w:lineRule="auto"/>
                          <w:jc w:val="center"/>
                          <w:rPr>
                            <w:rFonts w:ascii="PT Sans" w:hAnsi="PT Sans" w:cs="Arial"/>
                            <w:i/>
                            <w:sz w:val="22"/>
                            <w:szCs w:val="22"/>
                          </w:rPr>
                        </w:pPr>
                        <w:r w:rsidRPr="005923FD">
                          <w:rPr>
                            <w:rFonts w:ascii="PT Sans" w:hAnsi="PT Sans" w:cs="Arial"/>
                            <w:i/>
                            <w:sz w:val="22"/>
                            <w:szCs w:val="22"/>
                          </w:rPr>
                          <w:t>Инв. № подл.</w:t>
                        </w:r>
                      </w:p>
                    </w:tc>
                    <w:tc>
                      <w:tcPr>
                        <w:tcW w:w="397" w:type="dxa"/>
                        <w:tcMar>
                          <w:left w:w="0" w:type="dxa"/>
                          <w:right w:w="0" w:type="dxa"/>
                        </w:tcMar>
                        <w:textDirection w:val="btLr"/>
                        <w:vAlign w:val="center"/>
                      </w:tcPr>
                      <w:p w14:paraId="4927523E" w14:textId="77777777" w:rsidR="00D0677B" w:rsidRPr="005923FD" w:rsidRDefault="00D0677B" w:rsidP="005923FD">
                        <w:pPr>
                          <w:spacing w:before="0" w:line="240" w:lineRule="auto"/>
                          <w:jc w:val="center"/>
                          <w:rPr>
                            <w:rFonts w:ascii="PT Sans" w:hAnsi="PT Sans" w:cs="Arial"/>
                            <w:i/>
                            <w:sz w:val="22"/>
                            <w:szCs w:val="22"/>
                          </w:rPr>
                        </w:pPr>
                        <w:r w:rsidRPr="000636EB">
                          <w:rPr>
                            <w:sz w:val="15"/>
                            <w:szCs w:val="10"/>
                          </w:rPr>
                          <w:t>{DecimalNumber}</w:t>
                        </w:r>
                      </w:p>
                    </w:tc>
                  </w:tr>
                </w:tbl>
                <w:p w14:paraId="628524D5" w14:textId="77777777" w:rsidR="00D0677B" w:rsidRDefault="00D0677B" w:rsidP="00D0677B"/>
              </w:txbxContent>
            </v:textbox>
            <w10:wrap anchorx="page" anchory="page"/>
          </v:shape>
        </w:pict>
      </w:r>
      <w:r w:rsidR="00085DA1">
        <w:t>{DecimalNumber}</w:t>
      </w:r>
    </w:p>
    <w:p w14:paraId="4564021A" w14:textId="77777777" w:rsidR="000D23B5" w:rsidRPr="008A0BCB" w:rsidRDefault="000D23B5" w:rsidP="000D23B5">
      <w:pPr>
        <w:pStyle w:val="-"/>
      </w:pPr>
    </w:p>
    <w:p w14:paraId="28B18BDE" w14:textId="77777777" w:rsidR="00F21088" w:rsidRPr="00085DA1" w:rsidRDefault="004C3580">
      <w:pPr>
        <w:pStyle w:val="-"/>
        <w:rPr>
          <w:lang w:val="en-US"/>
        </w:rPr>
      </w:pPr>
      <w:r>
        <w:t xml:space="preserve">Листов </w:t>
      </w:r>
      <w:fldSimple w:instr=" NUMPAGES \* MERGEFORMAT ">
        <w:r w:rsidR="007811F8">
          <w:rPr>
            <w:noProof/>
          </w:rPr>
          <w:t>1</w:t>
        </w:r>
      </w:fldSimple>
    </w:p>
    <w:p w14:paraId="3E4F971E" w14:textId="77777777" w:rsidR="000D23B5" w:rsidRPr="008A0BCB" w:rsidRDefault="000D23B5" w:rsidP="000D23B5">
      <w:pPr>
        <w:pStyle w:val="-"/>
        <w:contextualSpacing/>
      </w:pPr>
    </w:p>
    <w:p w14:paraId="0E654114" w14:textId="77777777" w:rsidR="000D23B5" w:rsidRPr="008A0BCB" w:rsidRDefault="000D23B5" w:rsidP="000D23B5">
      <w:pPr>
        <w:pStyle w:val="-"/>
        <w:contextualSpacing/>
      </w:pPr>
    </w:p>
    <w:p w14:paraId="5D7E544F" w14:textId="77777777" w:rsidR="000D23B5" w:rsidRPr="008A0BCB" w:rsidRDefault="000D23B5" w:rsidP="000D23B5">
      <w:pPr>
        <w:pStyle w:val="-"/>
        <w:contextualSpacing/>
      </w:pPr>
    </w:p>
    <w:p w14:paraId="527555CE" w14:textId="77777777" w:rsidR="000D23B5" w:rsidRPr="00062618" w:rsidRDefault="000D23B5" w:rsidP="000D23B5">
      <w:pPr>
        <w:pStyle w:val="-"/>
        <w:contextualSpacing/>
      </w:pPr>
    </w:p>
    <w:p w14:paraId="7A69AA61" w14:textId="77777777" w:rsidR="000D23B5" w:rsidRPr="00062618" w:rsidRDefault="000D23B5" w:rsidP="000D23B5">
      <w:pPr>
        <w:pStyle w:val="-"/>
        <w:contextualSpacing/>
      </w:pPr>
    </w:p>
    <w:p w14:paraId="42BA56AE" w14:textId="77777777" w:rsidR="000D23B5" w:rsidRPr="00062618" w:rsidRDefault="000D23B5" w:rsidP="000D23B5">
      <w:pPr>
        <w:pStyle w:val="-"/>
        <w:contextualSpacing/>
      </w:pPr>
    </w:p>
    <w:p w14:paraId="019C2C67" w14:textId="77777777" w:rsidR="000D23B5" w:rsidRDefault="000D23B5" w:rsidP="000D23B5">
      <w:pPr>
        <w:pStyle w:val="-"/>
        <w:contextualSpacing/>
      </w:pPr>
    </w:p>
    <w:p w14:paraId="5F602111" w14:textId="77777777" w:rsidR="00C72F18" w:rsidRDefault="00C72F18" w:rsidP="000D23B5">
      <w:pPr>
        <w:pStyle w:val="-"/>
        <w:contextualSpacing/>
      </w:pPr>
    </w:p>
    <w:p w14:paraId="05E1651E" w14:textId="77777777" w:rsidR="00C72F18" w:rsidRDefault="00C72F18" w:rsidP="000D23B5">
      <w:pPr>
        <w:pStyle w:val="-"/>
        <w:contextualSpacing/>
      </w:pPr>
    </w:p>
    <w:p w14:paraId="32F0E9F8" w14:textId="77777777" w:rsidR="00C72F18" w:rsidRDefault="00C72F18" w:rsidP="000D23B5">
      <w:pPr>
        <w:pStyle w:val="-"/>
        <w:contextualSpacing/>
      </w:pPr>
    </w:p>
    <w:p w14:paraId="5F4CA02A" w14:textId="77777777" w:rsidR="0053070E" w:rsidRDefault="0053070E" w:rsidP="000D23B5">
      <w:pPr>
        <w:pStyle w:val="-"/>
        <w:contextualSpacing/>
      </w:pPr>
    </w:p>
    <w:p w14:paraId="19A959A1" w14:textId="77777777" w:rsidR="0053070E" w:rsidRDefault="0053070E" w:rsidP="000D23B5">
      <w:pPr>
        <w:pStyle w:val="-"/>
        <w:contextualSpacing/>
      </w:pPr>
    </w:p>
    <w:p w14:paraId="10E03E52" w14:textId="77777777" w:rsidR="000D23B5" w:rsidRPr="00A8185A" w:rsidRDefault="000D23B5" w:rsidP="0053070E">
      <w:pPr>
        <w:pStyle w:val="-"/>
        <w:rPr>
          <w:noProof/>
        </w:rPr>
      </w:pPr>
      <w:r>
        <w:rPr>
          <w:noProof/>
        </w:rPr>
        <w:t>{Year}</w:t>
      </w:r>
    </w:p>
    <w:p w14:paraId="05C3988C" w14:textId="77777777" w:rsidR="00212F4C" w:rsidRPr="00F2410E" w:rsidRDefault="00172631" w:rsidP="00C3157D">
      <w:r w:rsidRPr="00F2410E">
        <w:rPr>
          <w:noProof/>
        </w:rPr>
        <w:lastRenderedPageBreak/>
        <w:t>%</w:t>
      </w:r>
      <w:r>
        <w:rPr>
          <w:noProof/>
        </w:rPr>
        <w:t>MAINTEXT</w:t>
      </w:r>
      <w:r w:rsidRPr="00F2410E">
        <w:rPr>
          <w:noProof/>
        </w:rPr>
        <w:t>%</w:t>
      </w:r>
    </w:p>
    <w:p w14:paraId="3BBFF4A6" w14:textId="77777777" w:rsidR="00284106" w:rsidRDefault="00284106" w:rsidP="00284106">
      <w:pPr>
        <w:pStyle w:val="UnnumberedHeading1NoTOC"/>
      </w:pPr>
      <w:bookmarkStart w:id="0" w:name="заголовок-первого-уровня"/>
      <w:bookmarkEnd w:id="0"/>
      <w:r>
        <w:lastRenderedPageBreak/>
        <w:t>Лист регистрации изменений</w:t>
      </w:r>
    </w:p>
    <w:tbl>
      <w:tblPr>
        <w:tblW w:w="10490" w:type="dxa"/>
        <w:tblInd w:w="-2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20" w:firstRow="1" w:lastRow="0" w:firstColumn="0" w:lastColumn="0" w:noHBand="1" w:noVBand="1"/>
      </w:tblPr>
      <w:tblGrid>
        <w:gridCol w:w="624"/>
        <w:gridCol w:w="1072"/>
        <w:gridCol w:w="1025"/>
        <w:gridCol w:w="1134"/>
        <w:gridCol w:w="1134"/>
        <w:gridCol w:w="1134"/>
        <w:gridCol w:w="1418"/>
        <w:gridCol w:w="1418"/>
        <w:gridCol w:w="851"/>
        <w:gridCol w:w="680"/>
      </w:tblGrid>
      <w:tr w:rsidR="00284106" w:rsidRPr="0023395F" w14:paraId="1748A3F9" w14:textId="77777777" w:rsidTr="009402FE">
        <w:trPr>
          <w:cantSplit/>
          <w:trHeight w:hRule="exact" w:val="340"/>
          <w:tblHeader/>
        </w:trPr>
        <w:tc>
          <w:tcPr>
            <w:tcW w:w="62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194A36" w14:textId="77777777" w:rsidR="00284106" w:rsidRPr="009402FE" w:rsidRDefault="00284106" w:rsidP="009402FE">
            <w:pPr>
              <w:pStyle w:val="a5"/>
              <w:keepNext/>
              <w:rPr>
                <w:b/>
              </w:rPr>
            </w:pPr>
          </w:p>
        </w:tc>
        <w:tc>
          <w:tcPr>
            <w:tcW w:w="436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40E584" w14:textId="77777777" w:rsidR="00284106" w:rsidRPr="00FA7B7B" w:rsidRDefault="00284106" w:rsidP="009402FE">
            <w:pPr>
              <w:pStyle w:val="a5"/>
              <w:keepNext/>
            </w:pPr>
            <w:r w:rsidRPr="00FA7B7B">
              <w:t>Номера листов (страниц)</w:t>
            </w:r>
          </w:p>
        </w:tc>
        <w:tc>
          <w:tcPr>
            <w:tcW w:w="1134" w:type="dxa"/>
            <w:vMerge w:val="restart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  <w:tl2br w:val="nil"/>
              <w:tr2bl w:val="nil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B1C202" w14:textId="77777777" w:rsidR="00284106" w:rsidRPr="00FA7B7B" w:rsidRDefault="00284106" w:rsidP="009402FE">
            <w:pPr>
              <w:pStyle w:val="a5"/>
              <w:keepNext/>
            </w:pPr>
            <w:r w:rsidRPr="00FA7B7B">
              <w:t>Всего листов (страниц) в докум.</w:t>
            </w:r>
          </w:p>
        </w:tc>
        <w:tc>
          <w:tcPr>
            <w:tcW w:w="1418" w:type="dxa"/>
            <w:vMerge w:val="restart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  <w:tl2br w:val="nil"/>
              <w:tr2bl w:val="nil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6CA464" w14:textId="77777777" w:rsidR="00284106" w:rsidRPr="00FA7B7B" w:rsidRDefault="00284106" w:rsidP="009402FE">
            <w:pPr>
              <w:pStyle w:val="a5"/>
              <w:keepNext/>
            </w:pPr>
            <w:r w:rsidRPr="00FA7B7B">
              <w:t>№ документа</w:t>
            </w:r>
          </w:p>
        </w:tc>
        <w:tc>
          <w:tcPr>
            <w:tcW w:w="1418" w:type="dxa"/>
            <w:vMerge w:val="restart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  <w:tl2br w:val="nil"/>
              <w:tr2bl w:val="nil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EB45C2" w14:textId="77777777" w:rsidR="00284106" w:rsidRPr="00FA7B7B" w:rsidRDefault="00284106" w:rsidP="009402FE">
            <w:pPr>
              <w:pStyle w:val="a5"/>
              <w:keepNext/>
            </w:pPr>
            <w:r w:rsidRPr="00FA7B7B">
              <w:t>Входящий номер доп. Документа и дата</w:t>
            </w:r>
          </w:p>
        </w:tc>
        <w:tc>
          <w:tcPr>
            <w:tcW w:w="851" w:type="dxa"/>
            <w:vMerge w:val="restart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  <w:tl2br w:val="nil"/>
              <w:tr2bl w:val="nil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DFC424" w14:textId="77777777" w:rsidR="00284106" w:rsidRPr="00FA7B7B" w:rsidRDefault="00284106" w:rsidP="009402FE">
            <w:pPr>
              <w:pStyle w:val="a5"/>
              <w:keepNext/>
            </w:pPr>
            <w:r w:rsidRPr="00FA7B7B">
              <w:t>Подп.</w:t>
            </w:r>
          </w:p>
        </w:tc>
        <w:tc>
          <w:tcPr>
            <w:tcW w:w="680" w:type="dxa"/>
            <w:vMerge w:val="restar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74A0C5" w14:textId="77777777" w:rsidR="00284106" w:rsidRPr="00FA7B7B" w:rsidRDefault="00284106" w:rsidP="009402FE">
            <w:pPr>
              <w:pStyle w:val="a5"/>
              <w:keepNext/>
            </w:pPr>
            <w:r w:rsidRPr="00FA7B7B">
              <w:t>Дата</w:t>
            </w:r>
          </w:p>
        </w:tc>
      </w:tr>
      <w:tr w:rsidR="00284106" w:rsidRPr="0023395F" w14:paraId="43207836" w14:textId="77777777" w:rsidTr="009402FE">
        <w:trPr>
          <w:cantSplit/>
          <w:trHeight w:hRule="exact" w:val="1077"/>
        </w:trPr>
        <w:tc>
          <w:tcPr>
            <w:tcW w:w="624" w:type="dxa"/>
            <w:tcBorders>
              <w:top w:val="single" w:sz="2" w:space="0" w:color="auto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C74B57" w14:textId="77777777" w:rsidR="00284106" w:rsidRPr="0023395F" w:rsidRDefault="00284106" w:rsidP="0023395F">
            <w:pPr>
              <w:pStyle w:val="a5"/>
            </w:pPr>
            <w:r w:rsidRPr="0023395F">
              <w:t>Изм.</w:t>
            </w:r>
          </w:p>
        </w:tc>
        <w:tc>
          <w:tcPr>
            <w:tcW w:w="1072" w:type="dxa"/>
            <w:tcBorders>
              <w:top w:val="single" w:sz="2" w:space="0" w:color="auto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A2382C" w14:textId="77777777" w:rsidR="00284106" w:rsidRPr="0023395F" w:rsidRDefault="00284106" w:rsidP="0023395F">
            <w:pPr>
              <w:pStyle w:val="a5"/>
            </w:pPr>
            <w:r w:rsidRPr="0023395F">
              <w:t>изменен-ных</w:t>
            </w:r>
          </w:p>
        </w:tc>
        <w:tc>
          <w:tcPr>
            <w:tcW w:w="1025" w:type="dxa"/>
            <w:tcBorders>
              <w:top w:val="single" w:sz="2" w:space="0" w:color="auto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A51DB96" w14:textId="77777777" w:rsidR="00284106" w:rsidRPr="0023395F" w:rsidRDefault="00284106" w:rsidP="0023395F">
            <w:pPr>
              <w:pStyle w:val="a5"/>
            </w:pPr>
            <w:r w:rsidRPr="0023395F">
              <w:t>заменен-ных</w:t>
            </w:r>
          </w:p>
        </w:tc>
        <w:tc>
          <w:tcPr>
            <w:tcW w:w="1134" w:type="dxa"/>
            <w:tcBorders>
              <w:top w:val="single" w:sz="2" w:space="0" w:color="auto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61B6AC" w14:textId="77777777" w:rsidR="00284106" w:rsidRPr="0023395F" w:rsidRDefault="00284106" w:rsidP="0023395F">
            <w:pPr>
              <w:pStyle w:val="a5"/>
            </w:pPr>
            <w:r w:rsidRPr="0023395F">
              <w:t>новых</w:t>
            </w:r>
          </w:p>
        </w:tc>
        <w:tc>
          <w:tcPr>
            <w:tcW w:w="1134" w:type="dxa"/>
            <w:tcBorders>
              <w:top w:val="single" w:sz="2" w:space="0" w:color="auto"/>
              <w:right w:val="single" w:sz="2" w:space="0" w:color="auto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A9D2A1" w14:textId="77777777" w:rsidR="00284106" w:rsidRPr="0023395F" w:rsidRDefault="00284106" w:rsidP="0023395F">
            <w:pPr>
              <w:pStyle w:val="a5"/>
            </w:pPr>
            <w:r w:rsidRPr="0023395F">
              <w:t>аннулиро-ванных</w:t>
            </w:r>
          </w:p>
        </w:tc>
        <w:tc>
          <w:tcPr>
            <w:tcW w:w="1134" w:type="dxa"/>
            <w:vMerge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A0244C8" w14:textId="77777777" w:rsidR="00284106" w:rsidRPr="0023395F" w:rsidRDefault="00284106" w:rsidP="0023395F">
            <w:pPr>
              <w:pStyle w:val="a5"/>
            </w:pPr>
          </w:p>
        </w:tc>
        <w:tc>
          <w:tcPr>
            <w:tcW w:w="1418" w:type="dxa"/>
            <w:vMerge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155B6A" w14:textId="77777777" w:rsidR="00284106" w:rsidRPr="0023395F" w:rsidRDefault="00284106" w:rsidP="0023395F">
            <w:pPr>
              <w:pStyle w:val="a5"/>
            </w:pPr>
          </w:p>
        </w:tc>
        <w:tc>
          <w:tcPr>
            <w:tcW w:w="1418" w:type="dxa"/>
            <w:vMerge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60B22D" w14:textId="77777777" w:rsidR="00284106" w:rsidRPr="0023395F" w:rsidRDefault="00284106" w:rsidP="0023395F">
            <w:pPr>
              <w:pStyle w:val="a5"/>
            </w:pPr>
          </w:p>
        </w:tc>
        <w:tc>
          <w:tcPr>
            <w:tcW w:w="851" w:type="dxa"/>
            <w:vMerge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A01276" w14:textId="77777777" w:rsidR="00284106" w:rsidRPr="0023395F" w:rsidRDefault="00284106" w:rsidP="0023395F">
            <w:pPr>
              <w:pStyle w:val="a5"/>
            </w:pPr>
          </w:p>
        </w:tc>
        <w:tc>
          <w:tcPr>
            <w:tcW w:w="680" w:type="dxa"/>
            <w:vMerge/>
            <w:tcBorders>
              <w:top w:val="single" w:sz="2" w:space="0" w:color="auto"/>
              <w:left w:val="single" w:sz="2" w:space="0" w:color="auto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F0EF7D" w14:textId="77777777" w:rsidR="00284106" w:rsidRPr="0023395F" w:rsidRDefault="00284106" w:rsidP="0023395F">
            <w:pPr>
              <w:pStyle w:val="a5"/>
            </w:pPr>
          </w:p>
        </w:tc>
      </w:tr>
      <w:tr w:rsidR="00284106" w:rsidRPr="00803FEE" w14:paraId="553C8D2E" w14:textId="77777777" w:rsidTr="009402FE">
        <w:trPr>
          <w:cantSplit/>
          <w:trHeight w:hRule="exact" w:val="454"/>
        </w:trPr>
        <w:tc>
          <w:tcPr>
            <w:tcW w:w="62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FB07560" w14:textId="77777777" w:rsidR="00284106" w:rsidRPr="00284106" w:rsidRDefault="00284106" w:rsidP="00E231A8"/>
        </w:tc>
        <w:tc>
          <w:tcPr>
            <w:tcW w:w="1072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F93C1D6" w14:textId="77777777" w:rsidR="00284106" w:rsidRPr="00284106" w:rsidRDefault="00284106" w:rsidP="00E231A8"/>
        </w:tc>
        <w:tc>
          <w:tcPr>
            <w:tcW w:w="1025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280000B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38E5C8C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7812354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0351766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FCF5B47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0ED879D" w14:textId="77777777" w:rsidR="00284106" w:rsidRPr="00284106" w:rsidRDefault="00284106" w:rsidP="00E231A8"/>
        </w:tc>
        <w:tc>
          <w:tcPr>
            <w:tcW w:w="851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3785D2F" w14:textId="77777777" w:rsidR="00284106" w:rsidRPr="00284106" w:rsidRDefault="00284106" w:rsidP="00E231A8"/>
        </w:tc>
        <w:tc>
          <w:tcPr>
            <w:tcW w:w="680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B9BDB64" w14:textId="77777777" w:rsidR="00284106" w:rsidRPr="00284106" w:rsidRDefault="00284106" w:rsidP="00E231A8"/>
        </w:tc>
      </w:tr>
      <w:tr w:rsidR="00284106" w:rsidRPr="00803FEE" w14:paraId="5F633834" w14:textId="77777777" w:rsidTr="009402FE">
        <w:trPr>
          <w:cantSplit/>
          <w:trHeight w:hRule="exact" w:val="454"/>
        </w:trPr>
        <w:tc>
          <w:tcPr>
            <w:tcW w:w="62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F00EF50" w14:textId="77777777" w:rsidR="00284106" w:rsidRPr="00284106" w:rsidRDefault="00284106" w:rsidP="00E231A8"/>
        </w:tc>
        <w:tc>
          <w:tcPr>
            <w:tcW w:w="1072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1E97C1F" w14:textId="77777777" w:rsidR="00284106" w:rsidRPr="00284106" w:rsidRDefault="00284106" w:rsidP="00E231A8"/>
        </w:tc>
        <w:tc>
          <w:tcPr>
            <w:tcW w:w="1025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54B839B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D04C30D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ABB9938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9F1EED4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1643407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C2CB16D" w14:textId="77777777" w:rsidR="00284106" w:rsidRPr="00284106" w:rsidRDefault="00284106" w:rsidP="00E231A8"/>
        </w:tc>
        <w:tc>
          <w:tcPr>
            <w:tcW w:w="851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99FAE57" w14:textId="77777777" w:rsidR="00284106" w:rsidRPr="00284106" w:rsidRDefault="00284106" w:rsidP="00E231A8"/>
        </w:tc>
        <w:tc>
          <w:tcPr>
            <w:tcW w:w="680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DF01BB1" w14:textId="77777777" w:rsidR="00284106" w:rsidRPr="00284106" w:rsidRDefault="00284106" w:rsidP="00E231A8"/>
        </w:tc>
      </w:tr>
      <w:tr w:rsidR="00284106" w:rsidRPr="00803FEE" w14:paraId="412F6BDE" w14:textId="77777777" w:rsidTr="009402FE">
        <w:trPr>
          <w:cantSplit/>
          <w:trHeight w:hRule="exact" w:val="454"/>
        </w:trPr>
        <w:tc>
          <w:tcPr>
            <w:tcW w:w="62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C701A19" w14:textId="77777777" w:rsidR="00284106" w:rsidRPr="00284106" w:rsidRDefault="00284106" w:rsidP="00E231A8"/>
        </w:tc>
        <w:tc>
          <w:tcPr>
            <w:tcW w:w="1072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3A630E8" w14:textId="77777777" w:rsidR="00284106" w:rsidRPr="00284106" w:rsidRDefault="00284106" w:rsidP="00E231A8"/>
        </w:tc>
        <w:tc>
          <w:tcPr>
            <w:tcW w:w="1025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9AF2FD6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0CB12CF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99D88E1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B991F57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C543342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53F3EF8" w14:textId="77777777" w:rsidR="00284106" w:rsidRPr="00284106" w:rsidRDefault="00284106" w:rsidP="00E231A8"/>
        </w:tc>
        <w:tc>
          <w:tcPr>
            <w:tcW w:w="851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65FA1AF" w14:textId="77777777" w:rsidR="00284106" w:rsidRPr="006043ED" w:rsidRDefault="00284106" w:rsidP="00E231A8"/>
        </w:tc>
        <w:tc>
          <w:tcPr>
            <w:tcW w:w="680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DCA9E80" w14:textId="77777777" w:rsidR="00284106" w:rsidRPr="00284106" w:rsidRDefault="00284106" w:rsidP="00E231A8"/>
        </w:tc>
      </w:tr>
      <w:tr w:rsidR="00284106" w:rsidRPr="00803FEE" w14:paraId="638F0F74" w14:textId="77777777" w:rsidTr="009402FE">
        <w:trPr>
          <w:cantSplit/>
          <w:trHeight w:hRule="exact" w:val="454"/>
        </w:trPr>
        <w:tc>
          <w:tcPr>
            <w:tcW w:w="62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349F58B" w14:textId="77777777" w:rsidR="00284106" w:rsidRPr="00284106" w:rsidRDefault="00284106" w:rsidP="00E231A8"/>
        </w:tc>
        <w:tc>
          <w:tcPr>
            <w:tcW w:w="1072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75DC3CA" w14:textId="77777777" w:rsidR="00284106" w:rsidRPr="00284106" w:rsidRDefault="00284106" w:rsidP="00E231A8"/>
        </w:tc>
        <w:tc>
          <w:tcPr>
            <w:tcW w:w="1025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32D049C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116A18D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C405FA2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CA1B9A5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35BC915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33DF1D0" w14:textId="77777777" w:rsidR="00284106" w:rsidRPr="00284106" w:rsidRDefault="00284106" w:rsidP="00E231A8"/>
        </w:tc>
        <w:tc>
          <w:tcPr>
            <w:tcW w:w="851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A728177" w14:textId="77777777" w:rsidR="00284106" w:rsidRPr="00284106" w:rsidRDefault="00284106" w:rsidP="00E231A8"/>
        </w:tc>
        <w:tc>
          <w:tcPr>
            <w:tcW w:w="680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5DDA851" w14:textId="77777777" w:rsidR="00284106" w:rsidRPr="00284106" w:rsidRDefault="00284106" w:rsidP="00E231A8"/>
        </w:tc>
      </w:tr>
      <w:tr w:rsidR="00284106" w:rsidRPr="00803FEE" w14:paraId="4E36B1B0" w14:textId="77777777" w:rsidTr="009402FE">
        <w:trPr>
          <w:cantSplit/>
          <w:trHeight w:hRule="exact" w:val="454"/>
        </w:trPr>
        <w:tc>
          <w:tcPr>
            <w:tcW w:w="62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250C1CA" w14:textId="77777777" w:rsidR="00284106" w:rsidRPr="00284106" w:rsidRDefault="00284106" w:rsidP="00E231A8"/>
        </w:tc>
        <w:tc>
          <w:tcPr>
            <w:tcW w:w="1072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F272464" w14:textId="77777777" w:rsidR="00284106" w:rsidRPr="00284106" w:rsidRDefault="00284106" w:rsidP="00E231A8"/>
        </w:tc>
        <w:tc>
          <w:tcPr>
            <w:tcW w:w="1025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BAC1182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3287854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29CE8A8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8967370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ED75392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5ADF79C" w14:textId="77777777" w:rsidR="00284106" w:rsidRPr="00284106" w:rsidRDefault="00284106" w:rsidP="00E231A8"/>
        </w:tc>
        <w:tc>
          <w:tcPr>
            <w:tcW w:w="851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E00E0FC" w14:textId="77777777" w:rsidR="00284106" w:rsidRPr="00284106" w:rsidRDefault="00284106" w:rsidP="00E231A8"/>
        </w:tc>
        <w:tc>
          <w:tcPr>
            <w:tcW w:w="680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2C3D7B3" w14:textId="77777777" w:rsidR="00284106" w:rsidRPr="00284106" w:rsidRDefault="00284106" w:rsidP="00E231A8"/>
        </w:tc>
      </w:tr>
      <w:tr w:rsidR="00284106" w:rsidRPr="00803FEE" w14:paraId="7199F9B3" w14:textId="77777777" w:rsidTr="009402FE">
        <w:trPr>
          <w:cantSplit/>
          <w:trHeight w:hRule="exact" w:val="454"/>
        </w:trPr>
        <w:tc>
          <w:tcPr>
            <w:tcW w:w="62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34B879A" w14:textId="77777777" w:rsidR="00284106" w:rsidRPr="00284106" w:rsidRDefault="00284106" w:rsidP="00E231A8"/>
        </w:tc>
        <w:tc>
          <w:tcPr>
            <w:tcW w:w="1072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39DF08B" w14:textId="77777777" w:rsidR="00284106" w:rsidRPr="00284106" w:rsidRDefault="00284106" w:rsidP="00E231A8"/>
        </w:tc>
        <w:tc>
          <w:tcPr>
            <w:tcW w:w="1025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D21D6EA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63EC7B8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180A94D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FEB9F14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D428D45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D326E8E" w14:textId="77777777" w:rsidR="00284106" w:rsidRPr="00284106" w:rsidRDefault="00284106" w:rsidP="00E231A8"/>
        </w:tc>
        <w:tc>
          <w:tcPr>
            <w:tcW w:w="851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2C7F2EF" w14:textId="77777777" w:rsidR="00284106" w:rsidRPr="00284106" w:rsidRDefault="00284106" w:rsidP="00E231A8"/>
        </w:tc>
        <w:tc>
          <w:tcPr>
            <w:tcW w:w="680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BBFA141" w14:textId="77777777" w:rsidR="00284106" w:rsidRPr="00284106" w:rsidRDefault="00284106" w:rsidP="00E231A8"/>
        </w:tc>
      </w:tr>
      <w:tr w:rsidR="00284106" w:rsidRPr="00803FEE" w14:paraId="4C854A67" w14:textId="77777777" w:rsidTr="009402FE">
        <w:trPr>
          <w:cantSplit/>
          <w:trHeight w:hRule="exact" w:val="454"/>
        </w:trPr>
        <w:tc>
          <w:tcPr>
            <w:tcW w:w="62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B0D45FC" w14:textId="77777777" w:rsidR="00284106" w:rsidRPr="00284106" w:rsidRDefault="00284106" w:rsidP="00E231A8"/>
        </w:tc>
        <w:tc>
          <w:tcPr>
            <w:tcW w:w="1072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7429510" w14:textId="77777777" w:rsidR="00284106" w:rsidRPr="00284106" w:rsidRDefault="00284106" w:rsidP="00E231A8"/>
        </w:tc>
        <w:tc>
          <w:tcPr>
            <w:tcW w:w="1025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05D495A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5D3C090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78F1700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77227CD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16DC448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B0FCBB6" w14:textId="77777777" w:rsidR="00284106" w:rsidRPr="00284106" w:rsidRDefault="00284106" w:rsidP="00E231A8"/>
        </w:tc>
        <w:tc>
          <w:tcPr>
            <w:tcW w:w="851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806B884" w14:textId="77777777" w:rsidR="00284106" w:rsidRPr="00284106" w:rsidRDefault="00284106" w:rsidP="00E231A8"/>
        </w:tc>
        <w:tc>
          <w:tcPr>
            <w:tcW w:w="680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4E19105" w14:textId="77777777" w:rsidR="00284106" w:rsidRPr="00284106" w:rsidRDefault="00284106" w:rsidP="00E231A8"/>
        </w:tc>
      </w:tr>
      <w:tr w:rsidR="00284106" w:rsidRPr="00803FEE" w14:paraId="52A8637F" w14:textId="77777777" w:rsidTr="009402FE">
        <w:trPr>
          <w:cantSplit/>
          <w:trHeight w:hRule="exact" w:val="454"/>
        </w:trPr>
        <w:tc>
          <w:tcPr>
            <w:tcW w:w="62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084263D" w14:textId="77777777" w:rsidR="00284106" w:rsidRPr="00284106" w:rsidRDefault="00284106" w:rsidP="00E231A8"/>
        </w:tc>
        <w:tc>
          <w:tcPr>
            <w:tcW w:w="1072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8BBBD50" w14:textId="77777777" w:rsidR="00284106" w:rsidRPr="00284106" w:rsidRDefault="00284106" w:rsidP="00E231A8"/>
        </w:tc>
        <w:tc>
          <w:tcPr>
            <w:tcW w:w="1025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55A8705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CFAA64D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6CACFDB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D94F661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6BC9758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C06D5F9" w14:textId="77777777" w:rsidR="00284106" w:rsidRPr="00284106" w:rsidRDefault="00284106" w:rsidP="00E231A8"/>
        </w:tc>
        <w:tc>
          <w:tcPr>
            <w:tcW w:w="851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D4B847B" w14:textId="77777777" w:rsidR="00284106" w:rsidRPr="00284106" w:rsidRDefault="00284106" w:rsidP="00E231A8"/>
        </w:tc>
        <w:tc>
          <w:tcPr>
            <w:tcW w:w="680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526200C" w14:textId="77777777" w:rsidR="00284106" w:rsidRPr="00284106" w:rsidRDefault="00284106" w:rsidP="00E231A8"/>
        </w:tc>
      </w:tr>
      <w:tr w:rsidR="00284106" w:rsidRPr="00803FEE" w14:paraId="627E84C6" w14:textId="77777777" w:rsidTr="009402FE">
        <w:trPr>
          <w:cantSplit/>
          <w:trHeight w:hRule="exact" w:val="454"/>
        </w:trPr>
        <w:tc>
          <w:tcPr>
            <w:tcW w:w="62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0FDD1A3" w14:textId="77777777" w:rsidR="00284106" w:rsidRPr="00284106" w:rsidRDefault="00284106" w:rsidP="00E231A8"/>
        </w:tc>
        <w:tc>
          <w:tcPr>
            <w:tcW w:w="1072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4600D2B" w14:textId="77777777" w:rsidR="00284106" w:rsidRPr="00284106" w:rsidRDefault="00284106" w:rsidP="00E231A8"/>
        </w:tc>
        <w:tc>
          <w:tcPr>
            <w:tcW w:w="1025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3E5F1E1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77D149D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48C96A4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07BCF9F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8D8C985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FB7ED73" w14:textId="77777777" w:rsidR="00284106" w:rsidRPr="00284106" w:rsidRDefault="00284106" w:rsidP="00E231A8"/>
        </w:tc>
        <w:tc>
          <w:tcPr>
            <w:tcW w:w="851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E1D3177" w14:textId="77777777" w:rsidR="00284106" w:rsidRPr="00284106" w:rsidRDefault="00284106" w:rsidP="00E231A8"/>
        </w:tc>
        <w:tc>
          <w:tcPr>
            <w:tcW w:w="680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0FF7029" w14:textId="77777777" w:rsidR="00284106" w:rsidRPr="00284106" w:rsidRDefault="00284106" w:rsidP="00E231A8"/>
        </w:tc>
      </w:tr>
      <w:tr w:rsidR="00284106" w:rsidRPr="00803FEE" w14:paraId="02200B03" w14:textId="77777777" w:rsidTr="009402FE">
        <w:trPr>
          <w:cantSplit/>
          <w:trHeight w:hRule="exact" w:val="454"/>
        </w:trPr>
        <w:tc>
          <w:tcPr>
            <w:tcW w:w="62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AB87C65" w14:textId="77777777" w:rsidR="00284106" w:rsidRPr="00284106" w:rsidRDefault="00284106" w:rsidP="00E231A8"/>
        </w:tc>
        <w:tc>
          <w:tcPr>
            <w:tcW w:w="1072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288F32E" w14:textId="77777777" w:rsidR="00284106" w:rsidRPr="00284106" w:rsidRDefault="00284106" w:rsidP="00E231A8"/>
        </w:tc>
        <w:tc>
          <w:tcPr>
            <w:tcW w:w="1025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AE5DFEF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FCCC4D2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DA77379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C05B1DE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1853B02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F359FC1" w14:textId="77777777" w:rsidR="00284106" w:rsidRPr="00284106" w:rsidRDefault="00284106" w:rsidP="00E231A8"/>
        </w:tc>
        <w:tc>
          <w:tcPr>
            <w:tcW w:w="851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73E9BC2" w14:textId="77777777" w:rsidR="00284106" w:rsidRPr="00284106" w:rsidRDefault="00284106" w:rsidP="00E231A8"/>
        </w:tc>
        <w:tc>
          <w:tcPr>
            <w:tcW w:w="680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7EA49DA" w14:textId="77777777" w:rsidR="00284106" w:rsidRPr="00284106" w:rsidRDefault="00284106" w:rsidP="00E231A8"/>
        </w:tc>
      </w:tr>
      <w:tr w:rsidR="00284106" w:rsidRPr="00803FEE" w14:paraId="61F3C1B7" w14:textId="77777777" w:rsidTr="009402FE">
        <w:trPr>
          <w:cantSplit/>
          <w:trHeight w:hRule="exact" w:val="454"/>
        </w:trPr>
        <w:tc>
          <w:tcPr>
            <w:tcW w:w="62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2532B43" w14:textId="77777777" w:rsidR="00284106" w:rsidRPr="00284106" w:rsidRDefault="00284106" w:rsidP="00E231A8"/>
        </w:tc>
        <w:tc>
          <w:tcPr>
            <w:tcW w:w="1072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BAF7385" w14:textId="77777777" w:rsidR="00284106" w:rsidRPr="00284106" w:rsidRDefault="00284106" w:rsidP="00E231A8"/>
        </w:tc>
        <w:tc>
          <w:tcPr>
            <w:tcW w:w="1025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4EF9F6A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7C38724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3243D8D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05A4363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1D7D56E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02393BB" w14:textId="77777777" w:rsidR="00284106" w:rsidRPr="00284106" w:rsidRDefault="00284106" w:rsidP="00E231A8"/>
        </w:tc>
        <w:tc>
          <w:tcPr>
            <w:tcW w:w="851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FE7730F" w14:textId="77777777" w:rsidR="00284106" w:rsidRPr="00284106" w:rsidRDefault="00284106" w:rsidP="00E231A8"/>
        </w:tc>
        <w:tc>
          <w:tcPr>
            <w:tcW w:w="680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D35BF2C" w14:textId="77777777" w:rsidR="00284106" w:rsidRPr="00284106" w:rsidRDefault="00284106" w:rsidP="00E231A8"/>
        </w:tc>
      </w:tr>
      <w:tr w:rsidR="00284106" w:rsidRPr="00803FEE" w14:paraId="12859F26" w14:textId="77777777" w:rsidTr="009402FE">
        <w:trPr>
          <w:cantSplit/>
          <w:trHeight w:hRule="exact" w:val="454"/>
        </w:trPr>
        <w:tc>
          <w:tcPr>
            <w:tcW w:w="62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F5B754D" w14:textId="77777777" w:rsidR="00284106" w:rsidRPr="00284106" w:rsidRDefault="00284106" w:rsidP="00E231A8"/>
        </w:tc>
        <w:tc>
          <w:tcPr>
            <w:tcW w:w="1072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2AFF36C" w14:textId="77777777" w:rsidR="00284106" w:rsidRPr="00284106" w:rsidRDefault="00284106" w:rsidP="00E231A8"/>
        </w:tc>
        <w:tc>
          <w:tcPr>
            <w:tcW w:w="1025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31A5804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4AF6CDD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8F04B34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581D976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1808054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9C7BEC1" w14:textId="77777777" w:rsidR="00284106" w:rsidRPr="00284106" w:rsidRDefault="00284106" w:rsidP="00E231A8"/>
        </w:tc>
        <w:tc>
          <w:tcPr>
            <w:tcW w:w="851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EDBA58" w14:textId="77777777" w:rsidR="00284106" w:rsidRPr="00284106" w:rsidRDefault="00284106" w:rsidP="00E231A8"/>
        </w:tc>
        <w:tc>
          <w:tcPr>
            <w:tcW w:w="680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1129FB5" w14:textId="77777777" w:rsidR="00284106" w:rsidRPr="00284106" w:rsidRDefault="00284106" w:rsidP="00E231A8"/>
        </w:tc>
      </w:tr>
      <w:tr w:rsidR="00284106" w:rsidRPr="00803FEE" w14:paraId="25419CBF" w14:textId="77777777" w:rsidTr="009402FE">
        <w:trPr>
          <w:cantSplit/>
          <w:trHeight w:hRule="exact" w:val="454"/>
        </w:trPr>
        <w:tc>
          <w:tcPr>
            <w:tcW w:w="62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B3737B8" w14:textId="77777777" w:rsidR="00284106" w:rsidRPr="00284106" w:rsidRDefault="00284106" w:rsidP="00E231A8"/>
        </w:tc>
        <w:tc>
          <w:tcPr>
            <w:tcW w:w="1072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0614931" w14:textId="77777777" w:rsidR="00284106" w:rsidRPr="00284106" w:rsidRDefault="00284106" w:rsidP="00E231A8"/>
        </w:tc>
        <w:tc>
          <w:tcPr>
            <w:tcW w:w="1025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F418AE2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079CEC8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BFE85E1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62DD8F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1DA8D91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875CC9D" w14:textId="77777777" w:rsidR="00284106" w:rsidRPr="00284106" w:rsidRDefault="00284106" w:rsidP="00E231A8"/>
        </w:tc>
        <w:tc>
          <w:tcPr>
            <w:tcW w:w="851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A37942D" w14:textId="77777777" w:rsidR="00284106" w:rsidRPr="00284106" w:rsidRDefault="00284106" w:rsidP="00E231A8"/>
        </w:tc>
        <w:tc>
          <w:tcPr>
            <w:tcW w:w="680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13C66D4" w14:textId="77777777" w:rsidR="00284106" w:rsidRPr="00284106" w:rsidRDefault="00284106" w:rsidP="00E231A8"/>
        </w:tc>
      </w:tr>
      <w:tr w:rsidR="00284106" w:rsidRPr="00803FEE" w14:paraId="639697B2" w14:textId="77777777" w:rsidTr="009402FE">
        <w:trPr>
          <w:cantSplit/>
          <w:trHeight w:hRule="exact" w:val="454"/>
        </w:trPr>
        <w:tc>
          <w:tcPr>
            <w:tcW w:w="62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1271B09" w14:textId="77777777" w:rsidR="00284106" w:rsidRPr="00284106" w:rsidRDefault="00284106" w:rsidP="00E231A8"/>
        </w:tc>
        <w:tc>
          <w:tcPr>
            <w:tcW w:w="1072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4450555" w14:textId="77777777" w:rsidR="00284106" w:rsidRPr="00284106" w:rsidRDefault="00284106" w:rsidP="00E231A8"/>
        </w:tc>
        <w:tc>
          <w:tcPr>
            <w:tcW w:w="1025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6EA5848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749AA27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0119EDD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F087880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30395C7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B95AD83" w14:textId="77777777" w:rsidR="00284106" w:rsidRPr="00284106" w:rsidRDefault="00284106" w:rsidP="00E231A8"/>
        </w:tc>
        <w:tc>
          <w:tcPr>
            <w:tcW w:w="851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82E599A" w14:textId="77777777" w:rsidR="00284106" w:rsidRPr="00284106" w:rsidRDefault="00284106" w:rsidP="00E231A8"/>
        </w:tc>
        <w:tc>
          <w:tcPr>
            <w:tcW w:w="680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53028B6" w14:textId="77777777" w:rsidR="00284106" w:rsidRPr="00284106" w:rsidRDefault="00284106" w:rsidP="00E231A8"/>
        </w:tc>
      </w:tr>
      <w:tr w:rsidR="00284106" w:rsidRPr="00803FEE" w14:paraId="5A0F1B1D" w14:textId="77777777" w:rsidTr="009402FE">
        <w:trPr>
          <w:cantSplit/>
          <w:trHeight w:hRule="exact" w:val="454"/>
        </w:trPr>
        <w:tc>
          <w:tcPr>
            <w:tcW w:w="62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3466FBE" w14:textId="77777777" w:rsidR="00284106" w:rsidRPr="00284106" w:rsidRDefault="00284106" w:rsidP="00E231A8"/>
        </w:tc>
        <w:tc>
          <w:tcPr>
            <w:tcW w:w="1072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0398AF6" w14:textId="77777777" w:rsidR="00284106" w:rsidRPr="00284106" w:rsidRDefault="00284106" w:rsidP="00E231A8"/>
        </w:tc>
        <w:tc>
          <w:tcPr>
            <w:tcW w:w="1025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A94EF63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EB071A5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204A820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7B29DA7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A56FB31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5EF5375" w14:textId="77777777" w:rsidR="00284106" w:rsidRPr="00284106" w:rsidRDefault="00284106" w:rsidP="00E231A8"/>
        </w:tc>
        <w:tc>
          <w:tcPr>
            <w:tcW w:w="851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9615C04" w14:textId="77777777" w:rsidR="00284106" w:rsidRPr="00284106" w:rsidRDefault="00284106" w:rsidP="00E231A8"/>
        </w:tc>
        <w:tc>
          <w:tcPr>
            <w:tcW w:w="680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713B4E2" w14:textId="77777777" w:rsidR="00284106" w:rsidRPr="00284106" w:rsidRDefault="00284106" w:rsidP="00E231A8"/>
        </w:tc>
      </w:tr>
      <w:tr w:rsidR="00284106" w:rsidRPr="00803FEE" w14:paraId="1D2B2927" w14:textId="77777777" w:rsidTr="009402FE">
        <w:trPr>
          <w:cantSplit/>
          <w:trHeight w:hRule="exact" w:val="454"/>
        </w:trPr>
        <w:tc>
          <w:tcPr>
            <w:tcW w:w="62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0901FA6" w14:textId="77777777" w:rsidR="00284106" w:rsidRPr="00284106" w:rsidRDefault="00284106" w:rsidP="00E231A8"/>
        </w:tc>
        <w:tc>
          <w:tcPr>
            <w:tcW w:w="1072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41ADD4E" w14:textId="77777777" w:rsidR="00284106" w:rsidRPr="00284106" w:rsidRDefault="00284106" w:rsidP="00E231A8"/>
        </w:tc>
        <w:tc>
          <w:tcPr>
            <w:tcW w:w="1025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5A89D14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09ED466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846EF25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4515116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EA0747C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CA19B6E" w14:textId="77777777" w:rsidR="00284106" w:rsidRPr="00284106" w:rsidRDefault="00284106" w:rsidP="00E231A8"/>
        </w:tc>
        <w:tc>
          <w:tcPr>
            <w:tcW w:w="851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D49165" w14:textId="77777777" w:rsidR="00284106" w:rsidRPr="00284106" w:rsidRDefault="00284106" w:rsidP="00E231A8"/>
        </w:tc>
        <w:tc>
          <w:tcPr>
            <w:tcW w:w="680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BDA9FA4" w14:textId="77777777" w:rsidR="00284106" w:rsidRPr="00284106" w:rsidRDefault="00284106" w:rsidP="00E231A8"/>
        </w:tc>
      </w:tr>
      <w:tr w:rsidR="00284106" w:rsidRPr="00803FEE" w14:paraId="54BC040A" w14:textId="77777777" w:rsidTr="009402FE">
        <w:trPr>
          <w:cantSplit/>
          <w:trHeight w:hRule="exact" w:val="454"/>
        </w:trPr>
        <w:tc>
          <w:tcPr>
            <w:tcW w:w="62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BD67717" w14:textId="77777777" w:rsidR="00284106" w:rsidRPr="00284106" w:rsidRDefault="00284106" w:rsidP="00E231A8"/>
        </w:tc>
        <w:tc>
          <w:tcPr>
            <w:tcW w:w="1072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DA3707F" w14:textId="77777777" w:rsidR="00284106" w:rsidRPr="00284106" w:rsidRDefault="00284106" w:rsidP="00E231A8"/>
        </w:tc>
        <w:tc>
          <w:tcPr>
            <w:tcW w:w="1025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21F6205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9004843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AE10224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51BE3B6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9FBA5A4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60E6D54" w14:textId="77777777" w:rsidR="00284106" w:rsidRPr="00284106" w:rsidRDefault="00284106" w:rsidP="00E231A8"/>
        </w:tc>
        <w:tc>
          <w:tcPr>
            <w:tcW w:w="851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28506CF" w14:textId="77777777" w:rsidR="00284106" w:rsidRPr="00284106" w:rsidRDefault="00284106" w:rsidP="00E231A8"/>
        </w:tc>
        <w:tc>
          <w:tcPr>
            <w:tcW w:w="680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462FE21" w14:textId="77777777" w:rsidR="00284106" w:rsidRPr="00284106" w:rsidRDefault="00284106" w:rsidP="00E231A8"/>
        </w:tc>
      </w:tr>
      <w:tr w:rsidR="00284106" w:rsidRPr="00803FEE" w14:paraId="1106709E" w14:textId="77777777" w:rsidTr="009402FE">
        <w:trPr>
          <w:cantSplit/>
          <w:trHeight w:hRule="exact" w:val="454"/>
        </w:trPr>
        <w:tc>
          <w:tcPr>
            <w:tcW w:w="62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BF3DB7C" w14:textId="77777777" w:rsidR="00284106" w:rsidRPr="00284106" w:rsidRDefault="00284106" w:rsidP="00E231A8"/>
        </w:tc>
        <w:tc>
          <w:tcPr>
            <w:tcW w:w="1072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537F471" w14:textId="77777777" w:rsidR="00284106" w:rsidRPr="00284106" w:rsidRDefault="00284106" w:rsidP="00E231A8"/>
        </w:tc>
        <w:tc>
          <w:tcPr>
            <w:tcW w:w="1025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EA98F6F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9F05CE2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5280F7C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CE6E986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199C5F2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34BAFF4" w14:textId="77777777" w:rsidR="00284106" w:rsidRPr="00284106" w:rsidRDefault="00284106" w:rsidP="00E231A8"/>
        </w:tc>
        <w:tc>
          <w:tcPr>
            <w:tcW w:w="851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9A9F1B7" w14:textId="77777777" w:rsidR="00284106" w:rsidRPr="00284106" w:rsidRDefault="00284106" w:rsidP="00E231A8"/>
        </w:tc>
        <w:tc>
          <w:tcPr>
            <w:tcW w:w="680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7AADDAA" w14:textId="77777777" w:rsidR="00284106" w:rsidRPr="00284106" w:rsidRDefault="00284106" w:rsidP="00E231A8"/>
        </w:tc>
      </w:tr>
      <w:tr w:rsidR="00284106" w:rsidRPr="00803FEE" w14:paraId="719B0B3A" w14:textId="77777777" w:rsidTr="009402FE">
        <w:trPr>
          <w:cantSplit/>
          <w:trHeight w:hRule="exact" w:val="454"/>
        </w:trPr>
        <w:tc>
          <w:tcPr>
            <w:tcW w:w="62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F1B172B" w14:textId="77777777" w:rsidR="00284106" w:rsidRPr="00284106" w:rsidRDefault="00284106" w:rsidP="00E231A8"/>
        </w:tc>
        <w:tc>
          <w:tcPr>
            <w:tcW w:w="1072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D54A830" w14:textId="77777777" w:rsidR="00284106" w:rsidRPr="00284106" w:rsidRDefault="00284106" w:rsidP="00E231A8"/>
        </w:tc>
        <w:tc>
          <w:tcPr>
            <w:tcW w:w="1025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3C4EB92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48DE102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1FDE092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39D0885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A5CBB17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2826D52" w14:textId="77777777" w:rsidR="00284106" w:rsidRPr="00284106" w:rsidRDefault="00284106" w:rsidP="00E231A8"/>
        </w:tc>
        <w:tc>
          <w:tcPr>
            <w:tcW w:w="851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0A8C850" w14:textId="77777777" w:rsidR="00284106" w:rsidRPr="00284106" w:rsidRDefault="00284106" w:rsidP="00E231A8"/>
        </w:tc>
        <w:tc>
          <w:tcPr>
            <w:tcW w:w="680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619A9FD" w14:textId="77777777" w:rsidR="00284106" w:rsidRPr="00284106" w:rsidRDefault="00284106" w:rsidP="00E231A8"/>
        </w:tc>
      </w:tr>
      <w:tr w:rsidR="00284106" w:rsidRPr="00803FEE" w14:paraId="5F23D728" w14:textId="77777777" w:rsidTr="009402FE">
        <w:trPr>
          <w:cantSplit/>
          <w:trHeight w:hRule="exact" w:val="454"/>
        </w:trPr>
        <w:tc>
          <w:tcPr>
            <w:tcW w:w="62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40A9260" w14:textId="77777777" w:rsidR="00284106" w:rsidRPr="00284106" w:rsidRDefault="00284106" w:rsidP="00E231A8"/>
        </w:tc>
        <w:tc>
          <w:tcPr>
            <w:tcW w:w="1072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49E52B5" w14:textId="77777777" w:rsidR="00284106" w:rsidRPr="00284106" w:rsidRDefault="00284106" w:rsidP="00E231A8"/>
        </w:tc>
        <w:tc>
          <w:tcPr>
            <w:tcW w:w="1025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8D79776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1DA5C11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10AB59F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2E64624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71DA175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6C7C455" w14:textId="77777777" w:rsidR="00284106" w:rsidRPr="00284106" w:rsidRDefault="00284106" w:rsidP="00E231A8"/>
        </w:tc>
        <w:tc>
          <w:tcPr>
            <w:tcW w:w="851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8C3C344" w14:textId="77777777" w:rsidR="00284106" w:rsidRPr="00284106" w:rsidRDefault="00284106" w:rsidP="00E231A8"/>
        </w:tc>
        <w:tc>
          <w:tcPr>
            <w:tcW w:w="680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926C36B" w14:textId="77777777" w:rsidR="00284106" w:rsidRPr="00284106" w:rsidRDefault="00284106" w:rsidP="00E231A8"/>
        </w:tc>
      </w:tr>
      <w:tr w:rsidR="00284106" w:rsidRPr="00803FEE" w14:paraId="27E82540" w14:textId="77777777" w:rsidTr="009402FE">
        <w:trPr>
          <w:cantSplit/>
          <w:trHeight w:hRule="exact" w:val="454"/>
        </w:trPr>
        <w:tc>
          <w:tcPr>
            <w:tcW w:w="62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D01F9F6" w14:textId="77777777" w:rsidR="00284106" w:rsidRPr="00284106" w:rsidRDefault="00284106" w:rsidP="00E231A8"/>
        </w:tc>
        <w:tc>
          <w:tcPr>
            <w:tcW w:w="1072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FDF49CD" w14:textId="77777777" w:rsidR="00284106" w:rsidRPr="00284106" w:rsidRDefault="00284106" w:rsidP="00E231A8"/>
        </w:tc>
        <w:tc>
          <w:tcPr>
            <w:tcW w:w="1025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41F2BD8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AE1C64C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28140BA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39D07CB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A40E9FC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75D5052" w14:textId="77777777" w:rsidR="00284106" w:rsidRPr="00284106" w:rsidRDefault="00284106" w:rsidP="00E231A8"/>
        </w:tc>
        <w:tc>
          <w:tcPr>
            <w:tcW w:w="851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1DF4995" w14:textId="77777777" w:rsidR="00284106" w:rsidRPr="00284106" w:rsidRDefault="00284106" w:rsidP="00E231A8"/>
        </w:tc>
        <w:tc>
          <w:tcPr>
            <w:tcW w:w="680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E16B344" w14:textId="77777777" w:rsidR="00284106" w:rsidRPr="00284106" w:rsidRDefault="00284106" w:rsidP="00E231A8"/>
        </w:tc>
      </w:tr>
      <w:tr w:rsidR="00284106" w:rsidRPr="00803FEE" w14:paraId="7BCC9815" w14:textId="77777777" w:rsidTr="009402FE">
        <w:trPr>
          <w:cantSplit/>
          <w:trHeight w:hRule="exact" w:val="454"/>
        </w:trPr>
        <w:tc>
          <w:tcPr>
            <w:tcW w:w="62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FE9D129" w14:textId="77777777" w:rsidR="00284106" w:rsidRPr="00284106" w:rsidRDefault="00284106" w:rsidP="00E231A8"/>
        </w:tc>
        <w:tc>
          <w:tcPr>
            <w:tcW w:w="1072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809BB42" w14:textId="77777777" w:rsidR="00284106" w:rsidRPr="00284106" w:rsidRDefault="00284106" w:rsidP="00E231A8"/>
        </w:tc>
        <w:tc>
          <w:tcPr>
            <w:tcW w:w="1025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86190A4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1F6D039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49F0315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3461770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2FE2995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B8E29BF" w14:textId="77777777" w:rsidR="00284106" w:rsidRPr="00284106" w:rsidRDefault="00284106" w:rsidP="00E231A8"/>
        </w:tc>
        <w:tc>
          <w:tcPr>
            <w:tcW w:w="851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7E45E74" w14:textId="77777777" w:rsidR="00284106" w:rsidRPr="00284106" w:rsidRDefault="00284106" w:rsidP="00E231A8"/>
        </w:tc>
        <w:tc>
          <w:tcPr>
            <w:tcW w:w="680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F08485A" w14:textId="77777777" w:rsidR="00284106" w:rsidRPr="00284106" w:rsidRDefault="00284106" w:rsidP="00E231A8"/>
        </w:tc>
      </w:tr>
    </w:tbl>
    <w:p w14:paraId="72F35357" w14:textId="77777777" w:rsidR="00284106" w:rsidRPr="00284106" w:rsidRDefault="00284106" w:rsidP="00284106">
      <w:pPr>
        <w:pStyle w:val="a1"/>
      </w:pPr>
    </w:p>
    <w:sectPr w:rsidR="00284106" w:rsidRPr="00284106" w:rsidSect="00D0677B">
      <w:headerReference w:type="default" r:id="rId12"/>
      <w:footerReference w:type="default" r:id="rId13"/>
      <w:headerReference w:type="first" r:id="rId14"/>
      <w:footerReference w:type="first" r:id="rId15"/>
      <w:pgSz w:w="11907" w:h="16840" w:code="9"/>
      <w:pgMar w:top="1418" w:right="567" w:bottom="851" w:left="1134" w:header="284" w:footer="284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612A9BF" w14:textId="77777777" w:rsidR="005E4659" w:rsidRDefault="005E4659">
      <w:r>
        <w:separator/>
      </w:r>
    </w:p>
    <w:p w14:paraId="0506C966" w14:textId="77777777" w:rsidR="005E4659" w:rsidRDefault="005E4659"/>
  </w:endnote>
  <w:endnote w:type="continuationSeparator" w:id="0">
    <w:p w14:paraId="0918DCD0" w14:textId="77777777" w:rsidR="005E4659" w:rsidRDefault="005E4659">
      <w:r>
        <w:continuationSeparator/>
      </w:r>
    </w:p>
    <w:p w14:paraId="19DBCA71" w14:textId="77777777" w:rsidR="005E4659" w:rsidRDefault="005E465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PT Serif">
    <w:panose1 w:val="020A0603040505020204"/>
    <w:charset w:val="00"/>
    <w:family w:val="roman"/>
    <w:pitch w:val="variable"/>
    <w:sig w:usb0="A00002EF" w:usb1="5000204B" w:usb2="00000000" w:usb3="00000000" w:csb0="000000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altName w:val="Arial Unicode MS"/>
    <w:panose1 w:val="020B0604020202020204"/>
    <w:charset w:val="80"/>
    <w:family w:val="auto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T Sans">
    <w:panose1 w:val="020B0503020203020204"/>
    <w:charset w:val="00"/>
    <w:family w:val="swiss"/>
    <w:pitch w:val="variable"/>
    <w:sig w:usb0="A00002EF" w:usb1="5000204B" w:usb2="00000000" w:usb3="00000000" w:csb0="00000097" w:csb1="00000000"/>
  </w:font>
  <w:font w:name="PT Mono">
    <w:panose1 w:val="02060509020205020204"/>
    <w:charset w:val="00"/>
    <w:family w:val="modern"/>
    <w:pitch w:val="fixed"/>
    <w:sig w:usb0="A00002EF" w:usb1="500078EB" w:usb2="00000000" w:usb3="00000000" w:csb0="0000009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ff"/>
      </w:rPr>
      <w:id w:val="-213505369"/>
      <w:docPartObj>
        <w:docPartGallery w:val="Page Numbers (Bottom of Page)"/>
        <w:docPartUnique/>
      </w:docPartObj>
    </w:sdtPr>
    <w:sdtContent>
      <w:p w14:paraId="5594C53D" w14:textId="3C141599" w:rsidR="007811F8" w:rsidRDefault="007811F8" w:rsidP="00DA51D2">
        <w:pPr>
          <w:pStyle w:val="a9"/>
          <w:framePr w:wrap="none" w:vAnchor="text" w:hAnchor="margin" w:xAlign="center" w:y="1"/>
          <w:rPr>
            <w:rStyle w:val="afff"/>
          </w:rPr>
        </w:pPr>
        <w:r>
          <w:rPr>
            <w:rStyle w:val="afff"/>
          </w:rPr>
          <w:fldChar w:fldCharType="begin"/>
        </w:r>
        <w:r>
          <w:rPr>
            <w:rStyle w:val="afff"/>
          </w:rPr>
          <w:instrText xml:space="preserve"> PAGE </w:instrText>
        </w:r>
        <w:r>
          <w:rPr>
            <w:rStyle w:val="afff"/>
          </w:rPr>
          <w:fldChar w:fldCharType="separate"/>
        </w:r>
        <w:r>
          <w:rPr>
            <w:rStyle w:val="afff"/>
          </w:rPr>
          <w:fldChar w:fldCharType="end"/>
        </w:r>
      </w:p>
    </w:sdtContent>
  </w:sdt>
  <w:p w14:paraId="496F802B" w14:textId="77777777" w:rsidR="007811F8" w:rsidRDefault="007811F8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A3CBAA" w14:textId="77777777" w:rsidR="00156102" w:rsidRPr="00212F4C" w:rsidRDefault="00156102" w:rsidP="00021A2E">
    <w:pPr>
      <w:pStyle w:val="-"/>
    </w:pPr>
    <w:r>
      <w:fldChar w:fldCharType="begin"/>
    </w:r>
    <w:r>
      <w:instrText xml:space="preserve"> PAGE   \* MERGEFORMAT </w:instrText>
    </w:r>
    <w:r>
      <w:fldChar w:fldCharType="separate"/>
    </w:r>
    <w:r w:rsidR="00C72F18">
      <w:rPr>
        <w:noProof/>
      </w:rPr>
      <w:t>2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DAAAA6" w14:textId="77777777" w:rsidR="005621F0" w:rsidRDefault="005621F0" w:rsidP="005621F0">
    <w:pPr>
      <w:pStyle w:val="a9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ff"/>
      </w:rPr>
      <w:id w:val="1784767098"/>
      <w:docPartObj>
        <w:docPartGallery w:val="Page Numbers (Bottom of Page)"/>
        <w:docPartUnique/>
      </w:docPartObj>
    </w:sdtPr>
    <w:sdtContent>
      <w:p w14:paraId="5192A6C6" w14:textId="172C4F83" w:rsidR="007811F8" w:rsidRDefault="007811F8" w:rsidP="00DA51D2">
        <w:pPr>
          <w:pStyle w:val="a9"/>
          <w:framePr w:wrap="none" w:vAnchor="text" w:hAnchor="margin" w:xAlign="center" w:y="1"/>
          <w:rPr>
            <w:rStyle w:val="afff"/>
          </w:rPr>
        </w:pPr>
        <w:r>
          <w:rPr>
            <w:rStyle w:val="afff"/>
          </w:rPr>
          <w:fldChar w:fldCharType="begin"/>
        </w:r>
        <w:r>
          <w:rPr>
            <w:rStyle w:val="afff"/>
          </w:rPr>
          <w:instrText xml:space="preserve"> PAGE </w:instrText>
        </w:r>
        <w:r>
          <w:rPr>
            <w:rStyle w:val="afff"/>
          </w:rPr>
          <w:fldChar w:fldCharType="separate"/>
        </w:r>
        <w:r>
          <w:rPr>
            <w:rStyle w:val="afff"/>
            <w:noProof/>
          </w:rPr>
          <w:t>3</w:t>
        </w:r>
        <w:r>
          <w:rPr>
            <w:rStyle w:val="afff"/>
          </w:rPr>
          <w:fldChar w:fldCharType="end"/>
        </w:r>
      </w:p>
    </w:sdtContent>
  </w:sdt>
  <w:p w14:paraId="165C989D" w14:textId="77777777" w:rsidR="00C6532D" w:rsidRDefault="00C6532D">
    <w:pPr>
      <w:pStyle w:val="a9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6B30DE" w14:textId="77777777" w:rsidR="00E165B3" w:rsidRDefault="00E165B3">
    <w:pPr>
      <w:pStyle w:val="a9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5B1B6D6" w14:textId="77777777" w:rsidR="005E4659" w:rsidRDefault="005E4659">
      <w:r>
        <w:separator/>
      </w:r>
    </w:p>
    <w:p w14:paraId="0DBFEB50" w14:textId="77777777" w:rsidR="005E4659" w:rsidRDefault="005E4659"/>
  </w:footnote>
  <w:footnote w:type="continuationSeparator" w:id="0">
    <w:p w14:paraId="70BAF808" w14:textId="77777777" w:rsidR="005E4659" w:rsidRDefault="005E4659">
      <w:r>
        <w:continuationSeparator/>
      </w:r>
    </w:p>
    <w:p w14:paraId="4FCA4198" w14:textId="77777777" w:rsidR="005E4659" w:rsidRDefault="005E465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9C379C" w14:textId="77777777" w:rsidR="00DC1B9C" w:rsidRPr="003D260E" w:rsidRDefault="00DC1B9C" w:rsidP="009C40BA">
    <w:pPr>
      <w:pStyle w:val="a6"/>
      <w:spacing w:line="276" w:lineRule="auto"/>
      <w:jc w:val="center"/>
      <w:rPr>
        <w:lang w:val="en-US"/>
      </w:rPr>
    </w:pPr>
  </w:p>
  <w:p w14:paraId="160E3224" w14:textId="77777777" w:rsidR="00DC1B9C" w:rsidRDefault="00DC1B9C" w:rsidP="009C40BA">
    <w:pPr>
      <w:pStyle w:val="a6"/>
      <w:spacing w:line="276" w:lineRule="aut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DFF07F" w14:textId="3962EF9D" w:rsidR="00C6532D" w:rsidRDefault="00C6532D" w:rsidP="007811F8">
    <w:pPr>
      <w:pStyle w:val="a6"/>
      <w:spacing w:line="276" w:lineRule="auto"/>
      <w:jc w:val="center"/>
    </w:pPr>
    <w:r>
      <w:t>{DecimalNumber}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152C1F" w14:textId="77777777" w:rsidR="003D260E" w:rsidRDefault="003D260E" w:rsidP="009C40BA">
    <w:pPr>
      <w:pStyle w:val="--"/>
      <w:spacing w:line="276" w:lineRule="auto"/>
      <w:rPr>
        <w:lang w:val="en-US"/>
      </w:rPr>
    </w:pPr>
  </w:p>
  <w:p w14:paraId="5A4A5B2E" w14:textId="77777777" w:rsidR="00083EB0" w:rsidRPr="00085DA1" w:rsidRDefault="00085DA1" w:rsidP="00085DA1">
    <w:pPr>
      <w:pStyle w:val="-"/>
    </w:pPr>
    <w:r>
      <w:t>{DecimalNumber}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882A8DAD"/>
    <w:multiLevelType w:val="multilevel"/>
    <w:tmpl w:val="CC0A3E6A"/>
    <w:lvl w:ilvl="0">
      <w:start w:val="1"/>
      <w:numFmt w:val="bullet"/>
      <w:lvlRestart w:val="0"/>
      <w:lvlText w:val="—"/>
      <w:lvlJc w:val="left"/>
      <w:pPr>
        <w:tabs>
          <w:tab w:val="num" w:pos="567"/>
        </w:tabs>
        <w:ind w:left="482" w:hanging="482"/>
      </w:pPr>
      <w:rPr>
        <w:rFonts w:ascii="PT Serif" w:hAnsi="PT Serif"/>
        <w:sz w:val="24"/>
      </w:rPr>
    </w:lvl>
    <w:lvl w:ilvl="1">
      <w:start w:val="1"/>
      <w:numFmt w:val="bullet"/>
      <w:lvlText w:val="°"/>
      <w:lvlJc w:val="left"/>
      <w:pPr>
        <w:tabs>
          <w:tab w:val="num" w:pos="992"/>
        </w:tabs>
        <w:ind w:left="992" w:hanging="567"/>
      </w:pPr>
      <w:rPr>
        <w:rFonts w:ascii="PT Serif" w:hAnsi="PT Serif"/>
        <w:sz w:val="24"/>
      </w:rPr>
    </w:lvl>
    <w:lvl w:ilvl="2">
      <w:start w:val="1"/>
      <w:numFmt w:val="bullet"/>
      <w:lvlText w:val="—"/>
      <w:lvlJc w:val="left"/>
      <w:pPr>
        <w:tabs>
          <w:tab w:val="num" w:pos="1701"/>
        </w:tabs>
        <w:ind w:left="1701" w:hanging="709"/>
      </w:pPr>
      <w:rPr>
        <w:rFonts w:ascii="PT Serif" w:hAnsi="PT Serif"/>
        <w:sz w:val="24"/>
      </w:rPr>
    </w:lvl>
    <w:lvl w:ilvl="3">
      <w:start w:val="1"/>
      <w:numFmt w:val="bullet"/>
      <w:lvlText w:val="°"/>
      <w:lvlJc w:val="left"/>
      <w:pPr>
        <w:tabs>
          <w:tab w:val="num" w:pos="1984"/>
        </w:tabs>
        <w:ind w:left="1984" w:hanging="283"/>
      </w:pPr>
      <w:rPr>
        <w:rFonts w:ascii="PT Serif" w:hAnsi="PT Serif"/>
        <w:sz w:val="24"/>
      </w:r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A0D034CD"/>
    <w:multiLevelType w:val="multilevel"/>
    <w:tmpl w:val="990875DA"/>
    <w:lvl w:ilvl="0">
      <w:start w:val="1"/>
      <w:numFmt w:val="decimal"/>
      <w:lvlRestart w:val="0"/>
      <w:lvlText w:val="%1"/>
      <w:lvlJc w:val="left"/>
      <w:pPr>
        <w:tabs>
          <w:tab w:val="num" w:pos="567"/>
        </w:tabs>
        <w:ind w:left="482" w:hanging="482"/>
      </w:pPr>
      <w:rPr>
        <w:rFonts w:ascii="PT Serif" w:hAnsi="PT Serif"/>
        <w:sz w:val="24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ascii="PT Serif" w:hAnsi="PT Serif"/>
        <w:sz w:val="24"/>
      </w:rPr>
    </w:lvl>
    <w:lvl w:ilvl="2">
      <w:start w:val="1"/>
      <w:numFmt w:val="decimal"/>
      <w:lvlText w:val="%1.%2.%3"/>
      <w:lvlJc w:val="left"/>
      <w:pPr>
        <w:tabs>
          <w:tab w:val="num" w:pos="1701"/>
        </w:tabs>
        <w:ind w:left="1701" w:hanging="709"/>
      </w:pPr>
      <w:rPr>
        <w:rFonts w:ascii="PT Serif" w:hAnsi="PT Serif"/>
        <w:sz w:val="24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283"/>
      </w:pPr>
      <w:rPr>
        <w:rFonts w:ascii="PT Serif" w:hAnsi="PT Serif"/>
        <w:sz w:val="24"/>
      </w:r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A4961D5E"/>
    <w:multiLevelType w:val="multilevel"/>
    <w:tmpl w:val="6622BD28"/>
    <w:lvl w:ilvl="0">
      <w:start w:val="1"/>
      <w:numFmt w:val="bullet"/>
      <w:lvlRestart w:val="0"/>
      <w:lvlText w:val=" "/>
      <w:lvlJc w:val="left"/>
      <w:pPr>
        <w:tabs>
          <w:tab w:val="num" w:pos="567"/>
        </w:tabs>
        <w:ind w:left="482" w:hanging="482"/>
      </w:pPr>
      <w:rPr>
        <w:rFonts w:ascii="PT Serif" w:hAnsi="PT Serif"/>
        <w:sz w:val="24"/>
      </w:rPr>
    </w:lvl>
    <w:lvl w:ilvl="1">
      <w:start w:val="1"/>
      <w:numFmt w:val="bullet"/>
      <w:lvlText w:val=" "/>
      <w:lvlJc w:val="left"/>
      <w:pPr>
        <w:tabs>
          <w:tab w:val="num" w:pos="992"/>
        </w:tabs>
        <w:ind w:left="992" w:hanging="567"/>
      </w:pPr>
      <w:rPr>
        <w:rFonts w:ascii="PT Serif" w:hAnsi="PT Serif"/>
        <w:sz w:val="24"/>
      </w:rPr>
    </w:lvl>
    <w:lvl w:ilvl="2">
      <w:start w:val="1"/>
      <w:numFmt w:val="bullet"/>
      <w:lvlText w:val=" "/>
      <w:lvlJc w:val="left"/>
      <w:pPr>
        <w:tabs>
          <w:tab w:val="num" w:pos="1701"/>
        </w:tabs>
        <w:ind w:left="1701" w:hanging="709"/>
      </w:pPr>
      <w:rPr>
        <w:rFonts w:ascii="PT Serif" w:hAnsi="PT Serif"/>
        <w:sz w:val="24"/>
      </w:rPr>
    </w:lvl>
    <w:lvl w:ilvl="3">
      <w:start w:val="1"/>
      <w:numFmt w:val="bullet"/>
      <w:lvlText w:val=" "/>
      <w:lvlJc w:val="left"/>
      <w:pPr>
        <w:tabs>
          <w:tab w:val="num" w:pos="1984"/>
        </w:tabs>
        <w:ind w:left="1984" w:hanging="283"/>
      </w:pPr>
      <w:rPr>
        <w:rFonts w:ascii="PT Serif" w:hAnsi="PT Serif"/>
        <w:sz w:val="24"/>
      </w:r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FFFFFF7C"/>
    <w:multiLevelType w:val="singleLevel"/>
    <w:tmpl w:val="D34EE57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4" w15:restartNumberingAfterBreak="0">
    <w:nsid w:val="FFFFFF7D"/>
    <w:multiLevelType w:val="singleLevel"/>
    <w:tmpl w:val="0596925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5" w15:restartNumberingAfterBreak="0">
    <w:nsid w:val="FFFFFF7E"/>
    <w:multiLevelType w:val="singleLevel"/>
    <w:tmpl w:val="7F8A337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6" w15:restartNumberingAfterBreak="0">
    <w:nsid w:val="FFFFFF80"/>
    <w:multiLevelType w:val="singleLevel"/>
    <w:tmpl w:val="89D42A2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7" w15:restartNumberingAfterBreak="0">
    <w:nsid w:val="FFFFFF81"/>
    <w:multiLevelType w:val="singleLevel"/>
    <w:tmpl w:val="0FDE2ED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8" w15:restartNumberingAfterBreak="0">
    <w:nsid w:val="FFFFFF82"/>
    <w:multiLevelType w:val="singleLevel"/>
    <w:tmpl w:val="77B499A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9" w15:restartNumberingAfterBreak="0">
    <w:nsid w:val="FFFFFF83"/>
    <w:multiLevelType w:val="singleLevel"/>
    <w:tmpl w:val="54F0F4C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0" w15:restartNumberingAfterBreak="0">
    <w:nsid w:val="FFFFFF88"/>
    <w:multiLevelType w:val="singleLevel"/>
    <w:tmpl w:val="32F448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FFFFFF89"/>
    <w:multiLevelType w:val="singleLevel"/>
    <w:tmpl w:val="5D4200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00000006"/>
    <w:multiLevelType w:val="singleLevel"/>
    <w:tmpl w:val="00000006"/>
    <w:name w:val="WW8Num6"/>
    <w:lvl w:ilvl="0">
      <w:start w:val="1"/>
      <w:numFmt w:val="decimal"/>
      <w:lvlText w:val="%1."/>
      <w:lvlJc w:val="left"/>
      <w:pPr>
        <w:tabs>
          <w:tab w:val="num" w:pos="1571"/>
        </w:tabs>
        <w:ind w:left="1571" w:hanging="360"/>
      </w:pPr>
    </w:lvl>
  </w:abstractNum>
  <w:abstractNum w:abstractNumId="13" w15:restartNumberingAfterBreak="0">
    <w:nsid w:val="00000019"/>
    <w:multiLevelType w:val="multilevel"/>
    <w:tmpl w:val="00000019"/>
    <w:name w:val="WW8Num25"/>
    <w:lvl w:ilvl="0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440"/>
        </w:tabs>
        <w:ind w:left="144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800"/>
        </w:tabs>
        <w:ind w:left="180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2520"/>
        </w:tabs>
        <w:ind w:left="252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880"/>
        </w:tabs>
        <w:ind w:left="288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600"/>
        </w:tabs>
        <w:ind w:left="360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960"/>
        </w:tabs>
        <w:ind w:left="3960" w:hanging="360"/>
      </w:pPr>
      <w:rPr>
        <w:rFonts w:ascii="StarSymbol" w:hAnsi="StarSymbol" w:cs="StarSymbol"/>
        <w:sz w:val="18"/>
        <w:szCs w:val="18"/>
      </w:rPr>
    </w:lvl>
  </w:abstractNum>
  <w:abstractNum w:abstractNumId="14" w15:restartNumberingAfterBreak="0">
    <w:nsid w:val="0000001C"/>
    <w:multiLevelType w:val="multilevel"/>
    <w:tmpl w:val="0000001C"/>
    <w:name w:val="WW8Num28"/>
    <w:lvl w:ilvl="0">
      <w:start w:val="1"/>
      <w:numFmt w:val="bullet"/>
      <w:lvlText w:val=""/>
      <w:lvlJc w:val="left"/>
      <w:pPr>
        <w:tabs>
          <w:tab w:val="num" w:pos="2116"/>
        </w:tabs>
        <w:ind w:left="2116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2476"/>
        </w:tabs>
        <w:ind w:left="2476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2836"/>
        </w:tabs>
        <w:ind w:left="2836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3196"/>
        </w:tabs>
        <w:ind w:left="3196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3556"/>
        </w:tabs>
        <w:ind w:left="3556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3916"/>
        </w:tabs>
        <w:ind w:left="3916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4276"/>
        </w:tabs>
        <w:ind w:left="4276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4636"/>
        </w:tabs>
        <w:ind w:left="4636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4996"/>
        </w:tabs>
        <w:ind w:left="4996" w:hanging="360"/>
      </w:pPr>
      <w:rPr>
        <w:rFonts w:ascii="StarSymbol" w:hAnsi="StarSymbol" w:cs="StarSymbol"/>
        <w:sz w:val="18"/>
        <w:szCs w:val="18"/>
      </w:rPr>
    </w:lvl>
  </w:abstractNum>
  <w:abstractNum w:abstractNumId="15" w15:restartNumberingAfterBreak="0">
    <w:nsid w:val="022E5BB5"/>
    <w:multiLevelType w:val="multilevel"/>
    <w:tmpl w:val="B05C3178"/>
    <w:styleLink w:val="1"/>
    <w:lvl w:ilvl="0">
      <w:start w:val="1"/>
      <w:numFmt w:val="decimal"/>
      <w:lvlText w:val="%1)"/>
      <w:lvlJc w:val="left"/>
      <w:pPr>
        <w:ind w:left="720" w:hanging="360"/>
      </w:pPr>
      <w:rPr>
        <w:rFonts w:ascii="PT Serif" w:hAnsi="PT Serif" w:hint="default"/>
        <w:sz w:val="28"/>
      </w:rPr>
    </w:lvl>
    <w:lvl w:ilvl="1">
      <w:start w:val="1"/>
      <w:numFmt w:val="lowerLetter"/>
      <w:lvlText w:val="%1.%2)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16" w15:restartNumberingAfterBreak="0">
    <w:nsid w:val="02EB2671"/>
    <w:multiLevelType w:val="multilevel"/>
    <w:tmpl w:val="A454959E"/>
    <w:styleLink w:val="a"/>
    <w:lvl w:ilvl="0">
      <w:numFmt w:val="bullet"/>
      <w:lvlText w:val="-"/>
      <w:lvlJc w:val="left"/>
      <w:pPr>
        <w:tabs>
          <w:tab w:val="num" w:pos="964"/>
        </w:tabs>
        <w:ind w:left="480" w:hanging="480"/>
      </w:pPr>
      <w:rPr>
        <w:rFonts w:ascii="PT Serif" w:hAnsi="PT Serif" w:hint="default"/>
        <w:sz w:val="24"/>
      </w:rPr>
    </w:lvl>
    <w:lvl w:ilvl="1">
      <w:numFmt w:val="bullet"/>
      <w:lvlText w:val="•"/>
      <w:lvlJc w:val="left"/>
      <w:pPr>
        <w:tabs>
          <w:tab w:val="num" w:pos="1247"/>
        </w:tabs>
        <w:ind w:left="1247" w:hanging="283"/>
      </w:pPr>
      <w:rPr>
        <w:rFonts w:hint="default"/>
      </w:rPr>
    </w:lvl>
    <w:lvl w:ilvl="2">
      <w:numFmt w:val="bullet"/>
      <w:lvlText w:val="-"/>
      <w:lvlJc w:val="left"/>
      <w:pPr>
        <w:tabs>
          <w:tab w:val="num" w:pos="1503"/>
        </w:tabs>
        <w:ind w:left="1503" w:hanging="256"/>
      </w:pPr>
      <w:rPr>
        <w:rFonts w:ascii="PT Serif" w:hAnsi="PT Serif" w:hint="default"/>
      </w:rPr>
    </w:lvl>
    <w:lvl w:ilvl="3">
      <w:numFmt w:val="bullet"/>
      <w:lvlText w:val="•"/>
      <w:lvlJc w:val="left"/>
      <w:pPr>
        <w:tabs>
          <w:tab w:val="num" w:pos="1758"/>
        </w:tabs>
        <w:ind w:left="1758" w:hanging="255"/>
      </w:pPr>
      <w:rPr>
        <w:rFonts w:hint="default"/>
      </w:rPr>
    </w:lvl>
    <w:lvl w:ilvl="4">
      <w:numFmt w:val="bullet"/>
      <w:lvlText w:val="-"/>
      <w:lvlJc w:val="left"/>
      <w:pPr>
        <w:tabs>
          <w:tab w:val="num" w:pos="1845"/>
        </w:tabs>
        <w:ind w:left="1845" w:firstLine="0"/>
      </w:pPr>
      <w:rPr>
        <w:rFonts w:ascii="PT Serif" w:hAnsi="PT Serif" w:hint="default"/>
      </w:rPr>
    </w:lvl>
    <w:lvl w:ilvl="5">
      <w:numFmt w:val="bullet"/>
      <w:lvlText w:val="•"/>
      <w:lvlJc w:val="left"/>
      <w:pPr>
        <w:tabs>
          <w:tab w:val="num" w:pos="2129"/>
        </w:tabs>
        <w:ind w:left="2129" w:firstLine="0"/>
      </w:pPr>
      <w:rPr>
        <w:rFonts w:hint="default"/>
      </w:rPr>
    </w:lvl>
    <w:lvl w:ilvl="6">
      <w:numFmt w:val="bullet"/>
      <w:lvlText w:val="-"/>
      <w:lvlJc w:val="left"/>
      <w:pPr>
        <w:tabs>
          <w:tab w:val="num" w:pos="2413"/>
        </w:tabs>
        <w:ind w:left="2413" w:firstLine="0"/>
      </w:pPr>
      <w:rPr>
        <w:rFonts w:ascii="PT Serif" w:hAnsi="PT Serif" w:hint="default"/>
      </w:rPr>
    </w:lvl>
    <w:lvl w:ilvl="7">
      <w:numFmt w:val="bullet"/>
      <w:lvlText w:val="•"/>
      <w:lvlJc w:val="left"/>
      <w:pPr>
        <w:tabs>
          <w:tab w:val="num" w:pos="2697"/>
        </w:tabs>
        <w:ind w:left="2697" w:firstLine="0"/>
      </w:pPr>
      <w:rPr>
        <w:rFonts w:hint="default"/>
      </w:rPr>
    </w:lvl>
    <w:lvl w:ilvl="8">
      <w:numFmt w:val="bullet"/>
      <w:lvlText w:val="-"/>
      <w:lvlJc w:val="left"/>
      <w:pPr>
        <w:tabs>
          <w:tab w:val="num" w:pos="2981"/>
        </w:tabs>
        <w:ind w:left="2981" w:firstLine="0"/>
      </w:pPr>
      <w:rPr>
        <w:rFonts w:ascii="PT Serif" w:hAnsi="PT Serif" w:hint="default"/>
      </w:rPr>
    </w:lvl>
  </w:abstractNum>
  <w:abstractNum w:abstractNumId="17" w15:restartNumberingAfterBreak="0">
    <w:nsid w:val="126D18AB"/>
    <w:multiLevelType w:val="multilevel"/>
    <w:tmpl w:val="2FC88A38"/>
    <w:name w:val="маркер"/>
    <w:lvl w:ilvl="0">
      <w:numFmt w:val="bullet"/>
      <w:lvlText w:val="-"/>
      <w:lvlJc w:val="left"/>
      <w:pPr>
        <w:tabs>
          <w:tab w:val="num" w:pos="0"/>
        </w:tabs>
        <w:ind w:left="709" w:hanging="709"/>
      </w:pPr>
      <w:rPr>
        <w:rFonts w:ascii="Times New Roman" w:hAnsi="Times New Roman" w:cs="Times New Roman" w:hint="default"/>
      </w:rPr>
    </w:lvl>
    <w:lvl w:ilvl="1">
      <w:numFmt w:val="bullet"/>
      <w:lvlText w:val="•"/>
      <w:lvlJc w:val="left"/>
      <w:pPr>
        <w:tabs>
          <w:tab w:val="num" w:pos="720"/>
        </w:tabs>
        <w:ind w:left="1429" w:hanging="709"/>
      </w:pPr>
      <w:rPr>
        <w:rFonts w:hint="default"/>
      </w:rPr>
    </w:lvl>
    <w:lvl w:ilvl="2">
      <w:numFmt w:val="bullet"/>
      <w:lvlText w:val="-"/>
      <w:lvlJc w:val="left"/>
      <w:pPr>
        <w:tabs>
          <w:tab w:val="num" w:pos="1440"/>
        </w:tabs>
        <w:ind w:left="2149" w:hanging="709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tabs>
          <w:tab w:val="num" w:pos="2160"/>
        </w:tabs>
        <w:ind w:left="2869" w:hanging="709"/>
      </w:pPr>
      <w:rPr>
        <w:rFonts w:hint="default"/>
      </w:rPr>
    </w:lvl>
    <w:lvl w:ilvl="4">
      <w:numFmt w:val="bullet"/>
      <w:lvlText w:val="-"/>
      <w:lvlJc w:val="left"/>
      <w:pPr>
        <w:tabs>
          <w:tab w:val="num" w:pos="2880"/>
        </w:tabs>
        <w:ind w:left="3589" w:hanging="709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tabs>
          <w:tab w:val="num" w:pos="3600"/>
        </w:tabs>
        <w:ind w:left="4309" w:hanging="709"/>
      </w:pPr>
      <w:rPr>
        <w:rFonts w:hint="default"/>
      </w:rPr>
    </w:lvl>
    <w:lvl w:ilvl="6">
      <w:numFmt w:val="bullet"/>
      <w:lvlText w:val="-"/>
      <w:lvlJc w:val="left"/>
      <w:pPr>
        <w:tabs>
          <w:tab w:val="num" w:pos="4320"/>
        </w:tabs>
        <w:ind w:left="5029" w:hanging="709"/>
      </w:pPr>
      <w:rPr>
        <w:rFonts w:ascii="Times New Roman" w:hAnsi="Times New Roman" w:cs="Times New Roman" w:hint="default"/>
      </w:rPr>
    </w:lvl>
    <w:lvl w:ilvl="7">
      <w:numFmt w:val="decimal"/>
      <w:lvlText w:val=""/>
      <w:lvlJc w:val="left"/>
      <w:pPr>
        <w:tabs>
          <w:tab w:val="num" w:pos="5040"/>
        </w:tabs>
        <w:ind w:left="5749" w:hanging="709"/>
      </w:pPr>
      <w:rPr>
        <w:rFonts w:hint="default"/>
      </w:rPr>
    </w:lvl>
    <w:lvl w:ilvl="8">
      <w:numFmt w:val="decimal"/>
      <w:lvlText w:val=""/>
      <w:lvlJc w:val="left"/>
      <w:pPr>
        <w:tabs>
          <w:tab w:val="num" w:pos="5760"/>
        </w:tabs>
        <w:ind w:left="6469" w:hanging="709"/>
      </w:pPr>
      <w:rPr>
        <w:rFonts w:hint="default"/>
      </w:rPr>
    </w:lvl>
  </w:abstractNum>
  <w:abstractNum w:abstractNumId="18" w15:restartNumberingAfterBreak="0">
    <w:nsid w:val="16DC3DF2"/>
    <w:multiLevelType w:val="multilevel"/>
    <w:tmpl w:val="0F5E0A8C"/>
    <w:styleLink w:val="10"/>
    <w:lvl w:ilvl="0">
      <w:start w:val="1"/>
      <w:numFmt w:val="decimal"/>
      <w:lvlText w:val="%1)"/>
      <w:lvlJc w:val="left"/>
      <w:pPr>
        <w:ind w:left="1429" w:hanging="360"/>
      </w:pPr>
      <w:rPr>
        <w:rFonts w:ascii="PT Serif" w:hAnsi="PT Serif" w:hint="default"/>
        <w:sz w:val="28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1FB76F32"/>
    <w:multiLevelType w:val="hybridMultilevel"/>
    <w:tmpl w:val="D58CE6A2"/>
    <w:lvl w:ilvl="0" w:tplc="8E4C8B74">
      <w:start w:val="1"/>
      <w:numFmt w:val="decimal"/>
      <w:suff w:val="nothing"/>
      <w:lvlText w:val="Приложение %1"/>
      <w:lvlJc w:val="right"/>
      <w:pPr>
        <w:ind w:left="0" w:firstLine="0"/>
      </w:pPr>
      <w:rPr>
        <w:rFonts w:ascii="PT Serif" w:hAnsi="PT Serif" w:hint="default"/>
        <w:caps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F555CB"/>
    <w:multiLevelType w:val="multilevel"/>
    <w:tmpl w:val="D980B842"/>
    <w:lvl w:ilvl="0">
      <w:start w:val="1"/>
      <w:numFmt w:val="decimal"/>
      <w:lvlRestart w:val="0"/>
      <w:lvlText w:val="%1"/>
      <w:lvlJc w:val="left"/>
      <w:pPr>
        <w:tabs>
          <w:tab w:val="num" w:pos="567"/>
        </w:tabs>
        <w:ind w:left="482" w:hanging="482"/>
      </w:pPr>
      <w:rPr>
        <w:rFonts w:ascii="PT Serif" w:hAnsi="PT Serif"/>
        <w:sz w:val="24"/>
      </w:rPr>
    </w:lvl>
    <w:lvl w:ilvl="1">
      <w:start w:val="1"/>
      <w:numFmt w:val="decimal"/>
      <w:lvlText w:val="%2"/>
      <w:lvlJc w:val="left"/>
      <w:pPr>
        <w:tabs>
          <w:tab w:val="num" w:pos="992"/>
        </w:tabs>
        <w:ind w:left="992" w:hanging="567"/>
      </w:pPr>
      <w:rPr>
        <w:rFonts w:ascii="PT Serif" w:hAnsi="PT Serif"/>
        <w:sz w:val="24"/>
      </w:rPr>
    </w:lvl>
    <w:lvl w:ilvl="2">
      <w:start w:val="1"/>
      <w:numFmt w:val="decimal"/>
      <w:lvlText w:val="%3"/>
      <w:lvlJc w:val="left"/>
      <w:pPr>
        <w:tabs>
          <w:tab w:val="num" w:pos="1701"/>
        </w:tabs>
        <w:ind w:left="1701" w:hanging="709"/>
      </w:pPr>
      <w:rPr>
        <w:rFonts w:ascii="PT Serif" w:hAnsi="PT Serif"/>
        <w:sz w:val="24"/>
      </w:rPr>
    </w:lvl>
    <w:lvl w:ilvl="3">
      <w:start w:val="1"/>
      <w:numFmt w:val="decimal"/>
      <w:lvlText w:val="%4"/>
      <w:lvlJc w:val="left"/>
      <w:pPr>
        <w:tabs>
          <w:tab w:val="num" w:pos="1984"/>
        </w:tabs>
        <w:ind w:left="1984" w:hanging="283"/>
      </w:pPr>
      <w:rPr>
        <w:rFonts w:ascii="PT Serif" w:hAnsi="PT Serif"/>
        <w:sz w:val="24"/>
      </w:rPr>
    </w:lvl>
    <w:lvl w:ilvl="4">
      <w:start w:val="1"/>
      <w:numFmt w:val="lowerRoman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Roman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6AAC1AC1"/>
    <w:multiLevelType w:val="hybridMultilevel"/>
    <w:tmpl w:val="40BAA1D8"/>
    <w:lvl w:ilvl="0" w:tplc="6F14E2E2">
      <w:start w:val="1"/>
      <w:numFmt w:val="decimal"/>
      <w:pStyle w:val="2"/>
      <w:lvlText w:val="%1)"/>
      <w:lvlJc w:val="left"/>
      <w:pPr>
        <w:ind w:left="643" w:hanging="360"/>
      </w:pPr>
      <w:rPr>
        <w:rFonts w:ascii="PT Serif" w:hAnsi="PT Serif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2" w15:restartNumberingAfterBreak="0">
    <w:nsid w:val="6C2F0ABB"/>
    <w:multiLevelType w:val="multilevel"/>
    <w:tmpl w:val="8236AF2E"/>
    <w:styleLink w:val="11"/>
    <w:lvl w:ilvl="0">
      <w:numFmt w:val="decimal"/>
      <w:lvlText w:val="%1)"/>
      <w:lvlJc w:val="left"/>
      <w:pPr>
        <w:tabs>
          <w:tab w:val="num" w:pos="0"/>
        </w:tabs>
        <w:ind w:left="480" w:hanging="480"/>
      </w:pPr>
      <w:rPr>
        <w:rFonts w:hint="default"/>
      </w:rPr>
    </w:lvl>
    <w:lvl w:ilvl="1">
      <w:start w:val="1"/>
      <w:numFmt w:val="lowerLetter"/>
      <w:lvlText w:val="%1.%2)"/>
      <w:lvlJc w:val="left"/>
      <w:pPr>
        <w:tabs>
          <w:tab w:val="num" w:pos="720"/>
        </w:tabs>
        <w:ind w:left="1200" w:hanging="480"/>
      </w:pPr>
      <w:rPr>
        <w:rFonts w:hint="default"/>
      </w:r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  <w:rPr>
        <w:rFonts w:hint="default"/>
      </w:r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  <w:rPr>
        <w:rFonts w:hint="default"/>
      </w:r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  <w:rPr>
        <w:rFonts w:hint="default"/>
      </w:r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  <w:rPr>
        <w:rFonts w:hint="default"/>
      </w:r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3" w15:restartNumberingAfterBreak="0">
    <w:nsid w:val="799221F3"/>
    <w:multiLevelType w:val="multilevel"/>
    <w:tmpl w:val="89A86DD8"/>
    <w:lvl w:ilvl="0">
      <w:start w:val="1"/>
      <w:numFmt w:val="decimal"/>
      <w:pStyle w:val="12"/>
      <w:lvlText w:val="%1"/>
      <w:lvlJc w:val="left"/>
      <w:pPr>
        <w:ind w:left="432" w:hanging="432"/>
      </w:pPr>
    </w:lvl>
    <w:lvl w:ilvl="1">
      <w:start w:val="1"/>
      <w:numFmt w:val="decimal"/>
      <w:pStyle w:val="20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i w:val="0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i w:val="0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i w:val="0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10882117">
    <w:abstractNumId w:val="23"/>
  </w:num>
  <w:num w:numId="2" w16cid:durableId="1900094491">
    <w:abstractNumId w:val="19"/>
  </w:num>
  <w:num w:numId="3" w16cid:durableId="802967704">
    <w:abstractNumId w:val="21"/>
  </w:num>
  <w:num w:numId="4" w16cid:durableId="1509826632">
    <w:abstractNumId w:val="22"/>
  </w:num>
  <w:num w:numId="5" w16cid:durableId="241725086">
    <w:abstractNumId w:val="18"/>
  </w:num>
  <w:num w:numId="6" w16cid:durableId="1348214451">
    <w:abstractNumId w:val="15"/>
  </w:num>
  <w:num w:numId="7" w16cid:durableId="1581939257">
    <w:abstractNumId w:val="16"/>
  </w:num>
  <w:num w:numId="8" w16cid:durableId="268247297">
    <w:abstractNumId w:val="2"/>
  </w:num>
  <w:num w:numId="9" w16cid:durableId="15908913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" w16cid:durableId="12760585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1" w16cid:durableId="1441728023">
    <w:abstractNumId w:val="0"/>
  </w:num>
  <w:num w:numId="12" w16cid:durableId="5104102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3" w16cid:durableId="12940918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4" w16cid:durableId="1833217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5" w16cid:durableId="83191420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6" w16cid:durableId="1282852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7" w16cid:durableId="18866729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8" w16cid:durableId="20235830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9" w16cid:durableId="891654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20" w16cid:durableId="1763146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21" w16cid:durableId="17999529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22" w16cid:durableId="16055776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23" w16cid:durableId="1234312531">
    <w:abstractNumId w:val="11"/>
  </w:num>
  <w:num w:numId="24" w16cid:durableId="291255202">
    <w:abstractNumId w:val="9"/>
  </w:num>
  <w:num w:numId="25" w16cid:durableId="10643501">
    <w:abstractNumId w:val="8"/>
  </w:num>
  <w:num w:numId="26" w16cid:durableId="958335159">
    <w:abstractNumId w:val="7"/>
  </w:num>
  <w:num w:numId="27" w16cid:durableId="1291352597">
    <w:abstractNumId w:val="6"/>
  </w:num>
  <w:num w:numId="28" w16cid:durableId="533811531">
    <w:abstractNumId w:val="10"/>
  </w:num>
  <w:num w:numId="29" w16cid:durableId="815688688">
    <w:abstractNumId w:val="5"/>
  </w:num>
  <w:num w:numId="30" w16cid:durableId="1406418596">
    <w:abstractNumId w:val="4"/>
  </w:num>
  <w:num w:numId="31" w16cid:durableId="535895074">
    <w:abstractNumId w:val="3"/>
  </w:num>
  <w:numIdMacAtCleanup w:val="22"/>
</w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relationships" xmlns:ns3="urn:schemas-microsoft-com:office:office" xmlns:ns4="urn:schemas-microsoft-com:vml" xmlns:ns5="http://schemas.openxmlformats.org/officeDocument/2006/math" xmlns:ns6="http://schemas.microsoft.com/office/word/2010/wordml" xmlns:ns7="http://schemas.microsoft.com/office/word/2012/wordml" ns1:Ignorable="w14 w15 w16se w16cid w16 w16cex w16sdtdh w16sdtfl w16du">
  <ns0:zoom ns0:percent="119"/>
  <ns0:hideSpellingErrors/>
  <ns0:hideGrammaticalErrors/>
  <ns0:attachedTemplate ns2:id="rId1"/>
  <ns0:stylePaneFormatFilter ns0:val="1704" ns0:allStyles="0" ns0:customStyles="0" ns0:latentStyles="1" ns0:stylesInUse="0" ns0:headingStyles="0" ns0:numberingStyles="0" ns0:tableStyles="0" ns0:directFormattingOnRuns="1" ns0:directFormattingOnParagraphs="1" ns0:directFormattingOnNumbering="1" ns0:directFormattingOnTables="0" ns0:clearFormatting="1" ns0:top3HeadingStyles="0" ns0:visibleStyles="0" ns0:alternateStyleNames="0"/>
  <ns0:stylePaneSortMethod ns0:val="0000"/>
  <ns0:defaultTabStop ns0:val="720"/>
  <ns0:autoHyphenation/>
  <ns0:displayHorizontalDrawingGridEvery ns0:val="0"/>
  <ns0:displayVerticalDrawingGridEvery ns0:val="0"/>
  <ns0:doNotUseMarginsForDrawingGridOrigin/>
  <ns0:noPunctuationKerning/>
  <ns0:characterSpacingControl ns0:val="doNotCompress"/>
  <ns0:hdrShapeDefaults>
    <ns3:shapedefaults ns4:ext="edit" spidmax="2054"/>
  </ns0:hdrShapeDefaults>
  <ns0:footnotePr>
    <ns0:footnote ns0:id="-1"/>
    <ns0:footnote ns0:id="0"/>
  </ns0:footnotePr>
  <ns0:endnotePr>
    <ns0:endnote ns0:id="-1"/>
    <ns0:endnote ns0:id="0"/>
  </ns0:endnotePr>
  <ns0:compat>
    <ns0:compatSetting ns0:name="compatibilityMode" ns0:uri="http://schemas.microsoft.com/office/word" ns0:val="15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  <ns0:compatSetting ns0:name="differentiateMultirowTableHeaders" ns0:uri="http://schemas.microsoft.com/office/word" ns0:val="1"/>
    <ns0:compatSetting ns0:name="useWord2013TrackBottomHyphenation" ns0:uri="http://schemas.microsoft.com/office/word" ns0:val="0"/>
  </ns0:compat>
  <ns0:rsids>
    <ns0:rsidRoot ns0:val="00A44658"/>
    <ns0:rsid ns0:val="00000AFE"/>
    <ns0:rsid ns0:val="00004248"/>
    <ns0:rsid ns0:val="00004359"/>
    <ns0:rsid ns0:val="0000453B"/>
    <ns0:rsid ns0:val="00015692"/>
    <ns0:rsid ns0:val="0001752B"/>
    <ns0:rsid ns0:val="000176F3"/>
    <ns0:rsid ns0:val="00020A7E"/>
    <ns0:rsid ns0:val="00021A2E"/>
    <ns0:rsid ns0:val="00021BA9"/>
    <ns0:rsid ns0:val="000242B9"/>
    <ns0:rsid ns0:val="0002528F"/>
    <ns0:rsid ns0:val="000268A4"/>
    <ns0:rsid ns0:val="00027DF7"/>
    <ns0:rsid ns0:val="00030D76"/>
    <ns0:rsid ns0:val="0003529C"/>
    <ns0:rsid ns0:val="00041A87"/>
    <ns0:rsid ns0:val="00046D2E"/>
    <ns0:rsid ns0:val="00046F15"/>
    <ns0:rsid ns0:val="00055F4E"/>
    <ns0:rsid ns0:val="00057C3A"/>
    <ns0:rsid ns0:val="00062618"/>
    <ns0:rsid ns0:val="000636EB"/>
    <ns0:rsid ns0:val="00067994"/>
    <ns0:rsid ns0:val="00067AC1"/>
    <ns0:rsid ns0:val="00080DB6"/>
    <ns0:rsid ns0:val="000816DD"/>
    <ns0:rsid ns0:val="00081EE5"/>
    <ns0:rsid ns0:val="00083129"/>
    <ns0:rsid ns0:val="00083EB0"/>
    <ns0:rsid ns0:val="00085DA1"/>
    <ns0:rsid ns0:val="000918BE"/>
    <ns0:rsid ns0:val="000A22CC"/>
    <ns0:rsid ns0:val="000A43BC"/>
    <ns0:rsid ns0:val="000A6CC4"/>
    <ns0:rsid ns0:val="000B01C1"/>
    <ns0:rsid ns0:val="000B4826"/>
    <ns0:rsid ns0:val="000B7CA3"/>
    <ns0:rsid ns0:val="000C394B"/>
    <ns0:rsid ns0:val="000D2362"/>
    <ns0:rsid ns0:val="000D23B5"/>
    <ns0:rsid ns0:val="000D245F"/>
    <ns0:rsid ns0:val="000D6B78"/>
    <ns0:rsid ns0:val="000E102D"/>
    <ns0:rsid ns0:val="000E22A5"/>
    <ns0:rsid ns0:val="000F721A"/>
    <ns0:rsid ns0:val="00103832"/>
    <ns0:rsid ns0:val="00105BC6"/>
    <ns0:rsid ns0:val="001140A4"/>
    <ns0:rsid ns0:val="001164F8"/>
    <ns0:rsid ns0:val="00117440"/>
    <ns0:rsid ns0:val="00117529"/>
    <ns0:rsid ns0:val="00121CA6"/>
    <ns0:rsid ns0:val="00126884"/>
    <ns0:rsid ns0:val="0013679E"/>
    <ns0:rsid ns0:val="001400AC"/>
    <ns0:rsid ns0:val="00145BD7"/>
    <ns0:rsid ns0:val="00146041"/>
    <ns0:rsid ns0:val="00146574"/>
    <ns0:rsid ns0:val="00151FBE"/>
    <ns0:rsid ns0:val="0015478D"/>
    <ns0:rsid ns0:val="00154E0B"/>
    <ns0:rsid ns0:val="001553C4"/>
    <ns0:rsid ns0:val="00156102"/>
    <ns0:rsid ns0:val="00156E3F"/>
    <ns0:rsid ns0:val="00160CA5"/>
    <ns0:rsid ns0:val="001653DD"/>
    <ns0:rsid ns0:val="0017117E"/>
    <ns0:rsid ns0:val="0017132D"/>
    <ns0:rsid ns0:val="00172631"/>
    <ns0:rsid ns0:val="00172BD5"/>
    <ns0:rsid ns0:val="00174271"/>
    <ns0:rsid ns0:val="00176243"/>
    <ns0:rsid ns0:val="00182128"/>
    <ns0:rsid ns0:val="001834D2"/>
    <ns0:rsid ns0:val="00184184"/>
    <ns0:rsid ns0:val="00191CD4"/>
    <ns0:rsid ns0:val="00196356"/>
    <ns0:rsid ns0:val="001968AC"/>
    <ns0:rsid ns0:val="001A12E1"/>
    <ns0:rsid ns0:val="001A4757"/>
    <ns0:rsid ns0:val="001B17C3"/>
    <ns0:rsid ns0:val="001B2937"/>
    <ns0:rsid ns0:val="001B2B71"/>
    <ns0:rsid ns0:val="001B345B"/>
    <ns0:rsid ns0:val="001B433E"/>
    <ns0:rsid ns0:val="001B55D1"/>
    <ns0:rsid ns0:val="001C01D6"/>
    <ns0:rsid ns0:val="001C53B7"/>
    <ns0:rsid ns0:val="001D077C"/>
    <ns0:rsid ns0:val="001D5461"/>
    <ns0:rsid ns0:val="001E44B1"/>
    <ns0:rsid ns0:val="001E4C62"/>
    <ns0:rsid ns0:val="001E7369"/>
    <ns0:rsid ns0:val="001F31DB"/>
    <ns0:rsid ns0:val="001F4390"/>
    <ns0:rsid ns0:val="001F68CA"/>
    <ns0:rsid ns0:val="001F73AB"/>
    <ns0:rsid ns0:val="00200C80"/>
    <ns0:rsid ns0:val="002021DA"/>
    <ns0:rsid ns0:val="002046D6"/>
    <ns0:rsid ns0:val="002051FB"/>
    <ns0:rsid ns0:val="00207EF8"/>
    <ns0:rsid ns0:val="00212F4C"/>
    <ns0:rsid ns0:val="00220885"/>
    <ns0:rsid ns0:val="00220FB0"/>
    <ns0:rsid ns0:val="00221017"/>
    <ns0:rsid ns0:val="00226E09"/>
    <ns0:rsid ns0:val="00231367"/>
    <ns0:rsid ns0:val="002321BF"/>
    <ns0:rsid ns0:val="0023395F"/>
    <ns0:rsid ns0:val="00235916"/>
    <ns0:rsid ns0:val="00240511"/>
    <ns0:rsid ns0:val="00241110"/>
    <ns0:rsid ns0:val="00242378"/>
    <ns0:rsid ns0:val="00252CB8"/>
    <ns0:rsid ns0:val="00255CDD"/>
    <ns0:rsid ns0:val="00256DD0"/>
    <ns0:rsid ns0:val="002578C0"/>
    <ns0:rsid ns0:val="0026070D"/>
    <ns0:rsid ns0:val="0026256D"/>
    <ns0:rsid ns0:val="00267695"/>
    <ns0:rsid ns0:val="00271AB7"/>
    <ns0:rsid ns0:val="00273E22"/>
    <ns0:rsid ns0:val="00284106"/>
    <ns0:rsid ns0:val="00293F4E"/>
    <ns0:rsid ns0:val="002A190E"/>
    <ns0:rsid ns0:val="002A3D2B"/>
    <ns0:rsid ns0:val="002B5CA6"/>
    <ns0:rsid ns0:val="002B6D3A"/>
    <ns0:rsid ns0:val="002B7C3A"/>
    <ns0:rsid ns0:val="002C1E4F"/>
    <ns0:rsid ns0:val="002C2113"/>
    <ns0:rsid ns0:val="002C6FF2"/>
    <ns0:rsid ns0:val="002C74D9"/>
    <ns0:rsid ns0:val="002D036C"/>
    <ns0:rsid ns0:val="002E619A"/>
    <ns0:rsid ns0:val="002F3799"/>
    <ns0:rsid ns0:val="002F4C67"/>
    <ns0:rsid ns0:val="002F6115"/>
    <ns0:rsid ns0:val="003020C9"/>
    <ns0:rsid ns0:val="0030229D"/>
    <ns0:rsid ns0:val="00305663"/>
    <ns0:rsid ns0:val="0030775A"/>
    <ns0:rsid ns0:val="0031265D"/>
    <ns0:rsid ns0:val="00313643"/>
    <ns0:rsid ns0:val="00313972"/>
    <ns0:rsid ns0:val="00320A3B"/>
    <ns0:rsid ns0:val="003235E2"/>
    <ns0:rsid ns0:val="003243BE"/>
    <ns0:rsid ns0:val="00340A56"/>
    <ns0:rsid ns0:val="00340E69"/>
    <ns0:rsid ns0:val="0034552C"/>
    <ns0:rsid ns0:val="003471EB"/>
    <ns0:rsid ns0:val="003572F1"/>
    <ns0:rsid ns0:val="003660B4"/>
    <ns0:rsid ns0:val="0037748A"/>
    <ns0:rsid ns0:val="00385D2F"/>
    <ns0:rsid ns0:val="00387877"/>
    <ns0:rsid ns0:val="00394650"/>
    <ns0:rsid ns0:val="003960A4"/>
    <ns0:rsid ns0:val="00397646"/>
    <ns0:rsid ns0:val="003A033A"/>
    <ns0:rsid ns0:val="003A13B7"/>
    <ns0:rsid ns0:val="003A1631"/>
    <ns0:rsid ns0:val="003A201A"/>
    <ns0:rsid ns0:val="003A435A"/>
    <ns0:rsid ns0:val="003A5109"/>
    <ns0:rsid ns0:val="003A6AC6"/>
    <ns0:rsid ns0:val="003B2704"/>
    <ns0:rsid ns0:val="003B75A6"/>
    <ns0:rsid ns0:val="003C0FE5"/>
    <ns0:rsid ns0:val="003C2795"/>
    <ns0:rsid ns0:val="003C37B6"/>
    <ns0:rsid ns0:val="003D260E"/>
    <ns0:rsid ns0:val="003D367E"/>
    <ns0:rsid ns0:val="003D4C8D"/>
    <ns0:rsid ns0:val="003D7B9C"/>
    <ns0:rsid ns0:val="003F7702"/>
    <ns0:rsid ns0:val="00400EAD"/>
    <ns0:rsid ns0:val="00405D66"/>
    <ns0:rsid ns0:val="004062C7"/>
    <ns0:rsid ns0:val="004111E6"/>
    <ns0:rsid ns0:val="00412B02"/>
    <ns0:rsid ns0:val="00416826"/>
    <ns0:rsid ns0:val="00416ECF"/>
    <ns0:rsid ns0:val="00431851"/>
    <ns0:rsid ns0:val="004318F8"/>
    <ns0:rsid ns0:val="0043513D"/>
    <ns0:rsid ns0:val="004355E5"/>
    <ns0:rsid ns0:val="00435CBE"/>
    <ns0:rsid ns0:val="00436CEF"/>
    <ns0:rsid ns0:val="00444353"/>
    <ns0:rsid ns0:val="00444B2C"/>
    <ns0:rsid ns0:val="00451667"/>
    <ns0:rsid ns0:val="004538D6"/>
    <ns0:rsid ns0:val="004550BE"/>
    <ns0:rsid ns0:val="00455CDA"/>
    <ns0:rsid ns0:val="00460B77"/>
    <ns0:rsid ns0:val="00461473"/>
    <ns0:rsid ns0:val="0046382F"/>
    <ns0:rsid ns0:val="00465ABD"/>
    <ns0:rsid ns0:val="00471166"/>
    <ns0:rsid ns0:val="00473C0A"/>
    <ns0:rsid ns0:val="00480141"/>
    <ns0:rsid ns0:val="0048267C"/>
    <ns0:rsid ns0:val="00483EBB"/>
    <ns0:rsid ns0:val="004868AF"/>
    <ns0:rsid ns0:val="004873CA"/>
    <ns0:rsid ns0:val="00490355"/>
    <ns0:rsid ns0:val="00492047"/>
    <ns0:rsid ns0:val="004929FA"/>
    <ns0:rsid ns0:val="00492AD7"/>
    <ns0:rsid ns0:val="0049434B"/>
    <ns0:rsid ns0:val="00496435"/>
    <ns0:rsid ns0:val="004A2330"/>
    <ns0:rsid ns0:val="004A4C04"/>
    <ns0:rsid ns0:val="004B0554"/>
    <ns0:rsid ns0:val="004B2F2A"/>
    <ns0:rsid ns0:val="004B50B8"/>
    <ns0:rsid ns0:val="004B6361"/>
    <ns0:rsid ns0:val="004C046F"/>
    <ns0:rsid ns0:val="004C3580"/>
    <ns0:rsid ns0:val="004C46FF"/>
    <ns0:rsid ns0:val="004D0694"/>
    <ns0:rsid ns0:val="004D2FB9"/>
    <ns0:rsid ns0:val="004D546A"/>
    <ns0:rsid ns0:val="004D57A9"/>
    <ns0:rsid ns0:val="004E2510"/>
    <ns0:rsid ns0:val="004E3332"/>
    <ns0:rsid ns0:val="004E33A1"/>
    <ns0:rsid ns0:val="004E7FA2"/>
    <ns0:rsid ns0:val="004F381D"/>
    <ns0:rsid ns0:val="0050217B"/>
    <ns0:rsid ns0:val="00502F63"/>
    <ns0:rsid ns0:val="00503B35"/>
    <ns0:rsid ns0:val="00503D2A"/>
    <ns0:rsid ns0:val="00503D83"/>
    <ns0:rsid ns0:val="00504E2D"/>
    <ns0:rsid ns0:val="00507BD5"/>
    <ns0:rsid ns0:val="0051171D"/>
    <ns0:rsid ns0:val="005165B7"/>
    <ns0:rsid ns0:val="005218D9"/>
    <ns0:rsid ns0:val="0053070E"/>
    <ns0:rsid ns0:val="00532E2C"/>
    <ns0:rsid ns0:val="005349D3"/>
    <ns0:rsid ns0:val="00541EE2"/>
    <ns0:rsid ns0:val="00546E61"/>
    <ns0:rsid ns0:val="0054709A"/>
    <ns0:rsid ns0:val="005518E6"/>
    <ns0:rsid ns0:val="00552C6E"/>
    <ns0:rsid ns0:val="00554A9E"/>
    <ns0:rsid ns0:val="00554D76"/>
    <ns0:rsid ns0:val="005555A5"/>
    <ns0:rsid ns0:val="005621F0"/>
    <ns0:rsid ns0:val="00563EDD"/>
    <ns0:rsid ns0:val="00567B64"/>
    <ns0:rsid ns0:val="0057123A"/>
    <ns0:rsid ns0:val="005848D8"/>
    <ns0:rsid ns0:val="005923FD"/>
    <ns0:rsid ns0:val="00592EF8"/>
    <ns0:rsid ns0:val="00597BA4"/>
    <ns0:rsid ns0:val="005A5848"/>
    <ns0:rsid ns0:val="005B0935"/>
    <ns0:rsid ns0:val="005B1C35"/>
    <ns0:rsid ns0:val="005B59B4"/>
    <ns0:rsid ns0:val="005C2D0B"/>
    <ns0:rsid ns0:val="005C5CAE"/>
    <ns0:rsid ns0:val="005C73C3"/>
    <ns0:rsid ns0:val="005C7EE6"/>
    <ns0:rsid ns0:val="005D3ADA"/>
    <ns0:rsid ns0:val="005E1200"/>
    <ns0:rsid ns0:val="005E18EA"/>
    <ns0:rsid ns0:val="005E4659"/>
    <ns0:rsid ns0:val="005E4E1F"/>
    <ns0:rsid ns0:val="005E721F"/>
    <ns0:rsid ns0:val="005F2444"/>
    <ns0:rsid ns0:val="005F3EB5"/>
    <ns0:rsid ns0:val="005F544E"/>
    <ns0:rsid ns0:val="005F5987"/>
    <ns0:rsid ns0:val="005F5C6C"/>
    <ns0:rsid ns0:val="005F6B1B"/>
    <ns0:rsid ns0:val="005F6FB4"/>
    <ns0:rsid ns0:val="00601B1C"/>
    <ns0:rsid ns0:val="00602325"/>
    <ns0:rsid ns0:val="006043ED"/>
    <ns0:rsid ns0:val="006065AC"/>
    <ns0:rsid ns0:val="006102CC"/>
    <ns0:rsid ns0:val="006117E3"/>
    <ns0:rsid ns0:val="0061285D"/>
    <ns0:rsid ns0:val="00612BB1"/>
    <ns0:rsid ns0:val="00615166"/>
    <ns0:rsid ns0:val="00622F46"/>
    <ns0:rsid ns0:val="00623211"/>
    <ns0:rsid ns0:val="00624E75"/>
    <ns0:rsid ns0:val="00627335"/>
    <ns0:rsid ns0:val="00627488"/>
    <ns0:rsid ns0:val="0063152E"/>
    <ns0:rsid ns0:val="00631904"/>
    <ns0:rsid ns0:val="00632031"/>
    <ns0:rsid ns0:val="00633C6F"/>
    <ns0:rsid ns0:val="0063544A"/>
    <ns0:rsid ns0:val="00635BF8"/>
    <ns0:rsid ns0:val="00636DBA"/>
    <ns0:rsid ns0:val="00637919"/>
    <ns0:rsid ns0:val="00637EEF"/>
    <ns0:rsid ns0:val="0064015A"/>
    <ns0:rsid ns0:val="00643132"/>
    <ns0:rsid ns0:val="0064587A"/>
    <ns0:rsid ns0:val="006507E1"/>
    <ns0:rsid ns0:val="00651F8B"/>
    <ns0:rsid ns0:val="00657E8A"/>
    <ns0:rsid ns0:val="006622CF"/>
    <ns0:rsid ns0:val="006654AC"/>
    <ns0:rsid ns0:val="00666ABC"/>
    <ns0:rsid ns0:val="00667192"/>
    <ns0:rsid ns0:val="00670693"/>
    <ns0:rsid ns0:val="00672C68"/>
    <ns0:rsid ns0:val="00677087"/>
    <ns0:rsid ns0:val="0067723C"/>
    <ns0:rsid ns0:val="0068237E"/>
    <ns0:rsid ns0:val="00683234"/>
    <ns0:rsid ns0:val="00686ED6"/>
    <ns0:rsid ns0:val="00694C91"/>
    <ns0:rsid ns0:val="00696A9B"/>
    <ns0:rsid ns0:val="006A1371"/>
    <ns0:rsid ns0:val="006B2C51"/>
    <ns0:rsid ns0:val="006C367F"/>
    <ns0:rsid ns0:val="006C480A"/>
    <ns0:rsid ns0:val="006D4330"/>
    <ns0:rsid ns0:val="006D6865"/>
    <ns0:rsid ns0:val="006E1EB6"/>
    <ns0:rsid ns0:val="006E23D9"/>
    <ns0:rsid ns0:val="006E3029"/>
    <ns0:rsid ns0:val="006E4174"/>
    <ns0:rsid ns0:val="006F0844"/>
    <ns0:rsid ns0:val="006F2DBD"/>
    <ns0:rsid ns0:val="006F3B3C"/>
    <ns0:rsid ns0:val="006F4E1C"/>
    <ns0:rsid ns0:val="006F55B7"/>
    <ns0:rsid ns0:val="006F6138"/>
    <ns0:rsid ns0:val="006F6489"/>
    <ns0:rsid ns0:val="007014D7"/>
    <ns0:rsid ns0:val="00703E10"/>
    <ns0:rsid ns0:val="00706328"/>
    <ns0:rsid ns0:val="007113FA"/>
    <ns0:rsid ns0:val="00712E93"/>
    <ns0:rsid ns0:val="00715837"/>
    <ns0:rsid ns0:val="00716902"/>
    <ns0:rsid ns0:val="00716CC4"/>
    <ns0:rsid ns0:val="0072027C"/>
    <ns0:rsid ns0:val="00721718"/>
    <ns0:rsid ns0:val="0072665F"/>
    <ns0:rsid ns0:val="0072783E"/>
    <ns0:rsid ns0:val="00727D7E"/>
    <ns0:rsid ns0:val="00730DFA"/>
    <ns0:rsid ns0:val="00734AF4"/>
    <ns0:rsid ns0:val="007360B6"/>
    <ns0:rsid ns0:val="00740AF9"/>
    <ns0:rsid ns0:val="007421D9"/>
    <ns0:rsid ns0:val="00746971"/>
    <ns0:rsid ns0:val="007507FF"/>
    <ns0:rsid ns0:val="00751F6C"/>
    <ns0:rsid ns0:val="007526CB"/>
    <ns0:rsid ns0:val="007546BD"/>
    <ns0:rsid ns0:val="00754FA7"/>
    <ns0:rsid ns0:val="007601B1"/>
    <ns0:rsid ns0:val="007617A7"/>
    <ns0:rsid ns0:val="00761E4A"/>
    <ns0:rsid ns0:val="007626F2"/>
    <ns0:rsid ns0:val="00765584"/>
    <ns0:rsid ns0:val="00771C7D"/>
    <ns0:rsid ns0:val="007730C6"/>
    <ns0:rsid ns0:val="007811F8"/>
    <ns0:rsid ns0:val="00784CF2"/>
    <ns0:rsid ns0:val="00786FBB"/>
    <ns0:rsid ns0:val="00794D06"/>
    <ns0:rsid ns0:val="007A09D1"/>
    <ns0:rsid ns0:val="007A2278"/>
    <ns0:rsid ns0:val="007A365E"/>
    <ns0:rsid ns0:val="007A48D8"/>
    <ns0:rsid ns0:val="007B1954"/>
    <ns0:rsid ns0:val="007B1D41"/>
    <ns0:rsid ns0:val="007B2FA5"/>
    <ns0:rsid ns0:val="007B7AB6"/>
    <ns0:rsid ns0:val="007C1855"/>
    <ns0:rsid ns0:val="007C3EC6"/>
    <ns0:rsid ns0:val="007C5BB1"/>
    <ns0:rsid ns0:val="007D3110"/>
    <ns0:rsid ns0:val="007D5577"/>
    <ns0:rsid ns0:val="007D57F5"/>
    <ns0:rsid ns0:val="007E409C"/>
    <ns0:rsid ns0:val="007E4B28"/>
    <ns0:rsid ns0:val="007E5CC7"/>
    <ns0:rsid ns0:val="007E6F41"/>
    <ns0:rsid ns0:val="007F53B3"/>
    <ns0:rsid ns0:val="007F6B80"/>
    <ns0:rsid ns0:val="00803FEE"/>
    <ns0:rsid ns0:val="00805A46"/>
    <ns0:rsid ns0:val="008078DE"/>
    <ns0:rsid ns0:val="008112CD"/>
    <ns0:rsid ns0:val="008240B5"/>
    <ns0:rsid ns0:val="0082417F"/>
    <ns0:rsid ns0:val="00825027"/>
    <ns0:rsid ns0:val="00831B23"/>
    <ns0:rsid ns0:val="008349BA"/>
    <ns0:rsid ns0:val="00834E0A"/>
    <ns0:rsid ns0:val="008379E3"/>
    <ns0:rsid ns0:val="00842E99"/>
    <ns0:rsid ns0:val="00847728"/>
    <ns0:rsid ns0:val="00850FBF"/>
    <ns0:rsid ns0:val="00852E90"/>
    <ns0:rsid ns0:val="008545E2"/>
    <ns0:rsid ns0:val="00855B33"/>
    <ns0:rsid ns0:val="00855C53"/>
    <ns0:rsid ns0:val="00860E18"/>
    <ns0:rsid ns0:val="00862A96"/>
    <ns0:rsid ns0:val="00864B09"/>
    <ns0:rsid ns0:val="00872FDC"/>
    <ns0:rsid ns0:val="008734DA"/>
    <ns0:rsid ns0:val="008818E7"/>
    <ns0:rsid ns0:val="00884C39"/>
    <ns0:rsid ns0:val="00887E7D"/>
    <ns0:rsid ns0:val="008A0BCB"/>
    <ns0:rsid ns0:val="008A3968"/>
    <ns0:rsid ns0:val="008A3C02"/>
    <ns0:rsid ns0:val="008A5685"/>
    <ns0:rsid ns0:val="008A7FE1"/>
    <ns0:rsid ns0:val="008B3EDB"/>
    <ns0:rsid ns0:val="008B4E79"/>
    <ns0:rsid ns0:val="008C315B"/>
    <ns0:rsid ns0:val="008C390A"/>
    <ns0:rsid ns0:val="008C7B9B"/>
    <ns0:rsid ns0:val="008D20BC"/>
    <ns0:rsid ns0:val="008D25BD"/>
    <ns0:rsid ns0:val="008E2143"/>
    <ns0:rsid ns0:val="008F0637"/>
    <ns0:rsid ns0:val="008F0A1B"/>
    <ns0:rsid ns0:val="008F4E38"/>
    <ns0:rsid ns0:val="008F73C7"/>
    <ns0:rsid ns0:val="008F7968"/>
    <ns0:rsid ns0:val="008F7CE5"/>
    <ns0:rsid ns0:val="009053E4"/>
    <ns0:rsid ns0:val="00907592"/>
    <ns0:rsid ns0:val="009106F2"/>
    <ns0:rsid ns0:val="009112CE"/>
    <ns0:rsid ns0:val="00913EED"/>
    <ns0:rsid ns0:val="0091402E"/>
    <ns0:rsid ns0:val="00914644"/>
    <ns0:rsid ns0:val="009152C5"/>
    <ns0:rsid ns0:val="00915E3C"/>
    <ns0:rsid ns0:val="00916033"/>
    <ns0:rsid ns0:val="00917AA8"/>
    <ns0:rsid ns0:val="00920220"/>
    <ns0:rsid ns0:val="00921CF7"/>
    <ns0:rsid ns0:val="00922BF1"/>
    <ns0:rsid ns0:val="00924706"/>
    <ns0:rsid ns0:val="00925A54"/>
    <ns0:rsid ns0:val="0093087A"/>
    <ns0:rsid ns0:val="00933755"/>
    <ns0:rsid ns0:val="00935DB9"/>
    <ns0:rsid ns0:val="009402FE"/>
    <ns0:rsid ns0:val="009415C5"/>
    <ns0:rsid ns0:val="00941BEB"/>
    <ns0:rsid ns0:val="00942652"/>
    <ns0:rsid ns0:val="009532A5"/>
    <ns0:rsid ns0:val="00956A85"/>
    <ns0:rsid ns0:val="0095740B"/>
    <ns0:rsid ns0:val="009576BF"/>
    <ns0:rsid ns0:val="009623F6"/>
    <ns0:rsid ns0:val="0096278F"/>
    <ns0:rsid ns0:val="0096284A"/>
    <ns0:rsid ns0:val="00962F80"/>
    <ns0:rsid ns0:val="00963831"/>
    <ns0:rsid ns0:val="0096389D"/>
    <ns0:rsid ns0:val="00973C2B"/>
    <ns0:rsid ns0:val="009764C6"/>
    <ns0:rsid ns0:val="00977070"/>
    <ns0:rsid ns0:val="00977497"/>
    <ns0:rsid ns0:val="009778BF"/>
    <ns0:rsid ns0:val="00983B81"/>
    <ns0:rsid ns0:val="00991E91"/>
    <ns0:rsid ns0:val="00992B53"/>
    <ns0:rsid ns0:val="00995728"/>
    <ns0:rsid ns0:val="009A45C8"/>
    <ns0:rsid ns0:val="009A544C"/>
    <ns0:rsid ns0:val="009A716E"/>
    <ns0:rsid ns0:val="009A74CB"/>
    <ns0:rsid ns0:val="009B11D3"/>
    <ns0:rsid ns0:val="009B531C"/>
    <ns0:rsid ns0:val="009C2E7B"/>
    <ns0:rsid ns0:val="009C3DF2"/>
    <ns0:rsid ns0:val="009C40BA"/>
    <ns0:rsid ns0:val="009C443D"/>
    <ns0:rsid ns0:val="009C4BE0"/>
    <ns0:rsid ns0:val="009C569F"/>
    <ns0:rsid ns0:val="009D123B"/>
    <ns0:rsid ns0:val="009D2AC6"/>
    <ns0:rsid ns0:val="009D4832"/>
    <ns0:rsid ns0:val="009D54C4"/>
    <ns0:rsid ns0:val="009D6A79"/>
    <ns0:rsid ns0:val="009E2DC5"/>
    <ns0:rsid ns0:val="009E6941"/>
    <ns0:rsid ns0:val="009F0E1B"/>
    <ns0:rsid ns0:val="009F6047"/>
    <ns0:rsid ns0:val="00A13394"/>
    <ns0:rsid ns0:val="00A13DA1"/>
    <ns0:rsid ns0:val="00A233B7"/>
    <ns0:rsid ns0:val="00A2439D"/>
    <ns0:rsid ns0:val="00A25457"/>
    <ns0:rsid ns0:val="00A27D8E"/>
    <ns0:rsid ns0:val="00A30006"/>
    <ns0:rsid ns0:val="00A31BAC"/>
    <ns0:rsid ns0:val="00A3244E"/>
    <ns0:rsid ns0:val="00A33C81"/>
    <ns0:rsid ns0:val="00A33CCA"/>
    <ns0:rsid ns0:val="00A35082"/>
    <ns0:rsid ns0:val="00A4018A"/>
    <ns0:rsid ns0:val="00A4125A"/>
    <ns0:rsid ns0:val="00A422B6"/>
    <ns0:rsid ns0:val="00A43C58"/>
    <ns0:rsid ns0:val="00A44658"/>
    <ns0:rsid ns0:val="00A45C83"/>
    <ns0:rsid ns0:val="00A4630E"/>
    <ns0:rsid ns0:val="00A613C2"/>
    <ns0:rsid ns0:val="00A6772F"/>
    <ns0:rsid ns0:val="00A7450F"/>
    <ns0:rsid ns0:val="00A74A0F"/>
    <ns0:rsid ns0:val="00A74E86"/>
    <ns0:rsid ns0:val="00A763FD"/>
    <ns0:rsid ns0:val="00A80D1F"/>
    <ns0:rsid ns0:val="00A8185A"/>
    <ns0:rsid ns0:val="00A86C6A"/>
    <ns0:rsid ns0:val="00A90AC3"/>
    <ns0:rsid ns0:val="00A92330"/>
    <ns0:rsid ns0:val="00A93084"/>
    <ns0:rsid ns0:val="00AB1A92"/>
    <ns0:rsid ns0:val="00AB1F96"/>
    <ns0:rsid ns0:val="00AB3E4A"/>
    <ns0:rsid ns0:val="00AB507A"/>
    <ns0:rsid ns0:val="00AB5557"/>
    <ns0:rsid ns0:val="00AB5A96"/>
    <ns0:rsid ns0:val="00AE0722"/>
    <ns0:rsid ns0:val="00AF16AC"/>
    <ns0:rsid ns0:val="00AF1D74"/>
    <ns0:rsid ns0:val="00B01A33"/>
    <ns0:rsid ns0:val="00B02717"/>
    <ns0:rsid ns0:val="00B02730"/>
    <ns0:rsid ns0:val="00B07BD0"/>
    <ns0:rsid ns0:val="00B104E6"/>
    <ns0:rsid ns0:val="00B13F2B"/>
    <ns0:rsid ns0:val="00B15CCD"/>
    <ns0:rsid ns0:val="00B17BA0"/>
    <ns0:rsid ns0:val="00B17D64"/>
    <ns0:rsid ns0:val="00B257C2"/>
    <ns0:rsid ns0:val="00B25F39"/>
    <ns0:rsid ns0:val="00B27787"/>
    <ns0:rsid ns0:val="00B30CA7"/>
    <ns0:rsid ns0:val="00B32230"/>
    <ns0:rsid ns0:val="00B33B75"/>
    <ns0:rsid ns0:val="00B46D17"/>
    <ns0:rsid ns0:val="00B500BC"/>
    <ns0:rsid ns0:val="00B51337"/>
    <ns0:rsid ns0:val="00B545A8"/>
    <ns0:rsid ns0:val="00B65E8C"/>
    <ns0:rsid ns0:val="00B66A50"/>
    <ns0:rsid ns0:val="00B66BF3"/>
    <ns0:rsid ns0:val="00B72818"/>
    <ns0:rsid ns0:val="00B74163"/>
    <ns0:rsid ns0:val="00B752DB"/>
    <ns0:rsid ns0:val="00B80AF4"/>
    <ns0:rsid ns0:val="00B85A8F"/>
    <ns0:rsid ns0:val="00B92911"/>
    <ns0:rsid ns0:val="00BA3F4A"/>
    <ns0:rsid ns0:val="00BA73F0"/>
    <ns0:rsid ns0:val="00BB5D94"/>
    <ns0:rsid ns0:val="00BB729E"/>
    <ns0:rsid ns0:val="00BC1664"/>
    <ns0:rsid ns0:val="00BD157D"/>
    <ns0:rsid ns0:val="00BD2A20"/>
    <ns0:rsid ns0:val="00BE47C7"/>
    <ns0:rsid ns0:val="00BE6616"/>
    <ns0:rsid ns0:val="00C06947"/>
    <ns0:rsid ns0:val="00C12568"/>
    <ns0:rsid ns0:val="00C13338"/>
    <ns0:rsid ns0:val="00C14EAD"/>
    <ns0:rsid ns0:val="00C14FCF"/>
    <ns0:rsid ns0:val="00C156EC"/>
    <ns0:rsid ns0:val="00C15868"/>
    <ns0:rsid ns0:val="00C16CCF"/>
    <ns0:rsid ns0:val="00C21623"/>
    <ns0:rsid ns0:val="00C23E7A"/>
    <ns0:rsid ns0:val="00C27480"/>
    <ns0:rsid ns0:val="00C27CBF"/>
    <ns0:rsid ns0:val="00C3157D"/>
    <ns0:rsid ns0:val="00C40439"/>
    <ns0:rsid ns0:val="00C40DB0"/>
    <ns0:rsid ns0:val="00C4224D"/>
    <ns0:rsid ns0:val="00C42E21"/>
    <ns0:rsid ns0:val="00C44787"/>
    <ns0:rsid ns0:val="00C448BF"/>
    <ns0:rsid ns0:val="00C466A2"/>
    <ns0:rsid ns0:val="00C50469"/>
    <ns0:rsid ns0:val="00C5081E"/>
    <ns0:rsid ns0:val="00C50C8F"/>
    <ns0:rsid ns0:val="00C5108D"/>
    <ns0:rsid ns0:val="00C530B5"/>
    <ns0:rsid ns0:val="00C55EB8"/>
    <ns0:rsid ns0:val="00C57217"/>
    <ns0:rsid ns0:val="00C639C2"/>
    <ns0:rsid ns0:val="00C6496A"/>
    <ns0:rsid ns0:val="00C6532D"/>
    <ns0:rsid ns0:val="00C65FF5"/>
    <ns0:rsid ns0:val="00C66A53"/>
    <ns0:rsid ns0:val="00C67A20"/>
    <ns0:rsid ns0:val="00C72038"/>
    <ns0:rsid ns0:val="00C7288F"/>
    <ns0:rsid ns0:val="00C72F18"/>
    <ns0:rsid ns0:val="00C77643"/>
    <ns0:rsid ns0:val="00C81970"/>
    <ns0:rsid ns0:val="00C853BB"/>
    <ns0:rsid ns0:val="00C85F4C"/>
    <ns0:rsid ns0:val="00C86823"/>
    <ns0:rsid ns0:val="00C8770C"/>
    <ns0:rsid ns0:val="00C93C82"/>
    <ns0:rsid ns0:val="00C959D2"/>
    <ns0:rsid ns0:val="00CA2F34"/>
    <ns0:rsid ns0:val="00CA6505"/>
    <ns0:rsid ns0:val="00CB0D59"/>
    <ns0:rsid ns0:val="00CB0FDF"/>
    <ns0:rsid ns0:val="00CB1CA8"/>
    <ns0:rsid ns0:val="00CB6B5B"/>
    <ns0:rsid ns0:val="00CB7DE8"/>
    <ns0:rsid ns0:val="00CC5E23"/>
    <ns0:rsid ns0:val="00CD18E2"/>
    <ns0:rsid ns0:val="00CD49BC"/>
    <ns0:rsid ns0:val="00CD5827"/>
    <ns0:rsid ns0:val="00CD7B42"/>
    <ns0:rsid ns0:val="00CE1D6F"/>
    <ns0:rsid ns0:val="00CE4980"/>
    <ns0:rsid ns0:val="00CE4C89"/>
    <ns0:rsid ns0:val="00CE7CFB"/>
    <ns0:rsid ns0:val="00CE7E67"/>
    <ns0:rsid ns0:val="00CF0B2E"/>
    <ns0:rsid ns0:val="00CF381A"/>
    <ns0:rsid ns0:val="00CF3E7D"/>
    <ns0:rsid ns0:val="00D01AE9"/>
    <ns0:rsid ns0:val="00D02A66"/>
    <ns0:rsid ns0:val="00D02F0A"/>
    <ns0:rsid ns0:val="00D049D6"/>
    <ns0:rsid ns0:val="00D06601"/>
    <ns0:rsid ns0:val="00D0677B"/>
    <ns0:rsid ns0:val="00D14772"/>
    <ns0:rsid ns0:val="00D17BA4"/>
    <ns0:rsid ns0:val="00D24570"/>
    <ns0:rsid ns0:val="00D25D9C"/>
    <ns0:rsid ns0:val="00D2657A"/>
    <ns0:rsid ns0:val="00D30543"/>
    <ns0:rsid ns0:val="00D334F0"/>
    <ns0:rsid ns0:val="00D35C61"/>
    <ns0:rsid ns0:val="00D35F3B"/>
    <ns0:rsid ns0:val="00D45589"/>
    <ns0:rsid ns0:val="00D500C1"/>
    <ns0:rsid ns0:val="00D50586"/>
    <ns0:rsid ns0:val="00D52721"/>
    <ns0:rsid ns0:val="00D52F1C"/>
    <ns0:rsid ns0:val="00D55394"/>
    <ns0:rsid ns0:val="00D61EAE"/>
    <ns0:rsid ns0:val="00D642D9"/>
    <ns0:rsid ns0:val="00D659E2"/>
    <ns0:rsid ns0:val="00D676E7"/>
    <ns0:rsid ns0:val="00D70EF1"/>
    <ns0:rsid ns0:val="00D71960"/>
    <ns0:rsid ns0:val="00D73C39"/>
    <ns0:rsid ns0:val="00D8019D"/>
    <ns0:rsid ns0:val="00D8071A"/>
    <ns0:rsid ns0:val="00D86FDE"/>
    <ns0:rsid ns0:val="00D87FDB"/>
    <ns0:rsid ns0:val="00D9249E"/>
    <ns0:rsid ns0:val="00D930E0"/>
    <ns0:rsid ns0:val="00D9665B"/>
    <ns0:rsid ns0:val="00DA08A0"/>
    <ns0:rsid ns0:val="00DA1D52"/>
    <ns0:rsid ns0:val="00DA3B30"/>
    <ns0:rsid ns0:val="00DA513E"/>
    <ns0:rsid ns0:val="00DB41D7"/>
    <ns0:rsid ns0:val="00DB62C5"/>
    <ns0:rsid ns0:val="00DB6D8D"/>
    <ns0:rsid ns0:val="00DC1B9C"/>
    <ns0:rsid ns0:val="00DC1DB4"/>
    <ns0:rsid ns0:val="00DC2313"/>
    <ns0:rsid ns0:val="00DC2D12"/>
    <ns0:rsid ns0:val="00DC39AE"/>
    <ns0:rsid ns0:val="00DC56EB"/>
    <ns0:rsid ns0:val="00DD165D"/>
    <ns0:rsid ns0:val="00DD6443"/>
    <ns0:rsid ns0:val="00DE020A"/>
    <ns0:rsid ns0:val="00DE0216"/>
    <ns0:rsid ns0:val="00DE08F0"/>
    <ns0:rsid ns0:val="00DE7ABF"/>
    <ns0:rsid ns0:val="00DE7F0E"/>
    <ns0:rsid ns0:val="00DF000F"/>
    <ns0:rsid ns0:val="00DF422C"/>
    <ns0:rsid ns0:val="00DF5966"/>
    <ns0:rsid ns0:val="00DF5B06"/>
    <ns0:rsid ns0:val="00DF68A2"/>
    <ns0:rsid ns0:val="00E012C3"/>
    <ns0:rsid ns0:val="00E02D51"/>
    <ns0:rsid ns0:val="00E05C05"/>
    <ns0:rsid ns0:val="00E064F1"/>
    <ns0:rsid ns0:val="00E106E1"/>
    <ns0:rsid ns0:val="00E112C6"/>
    <ns0:rsid ns0:val="00E160EF"/>
    <ns0:rsid ns0:val="00E165B3"/>
    <ns0:rsid ns0:val="00E17725"/>
    <ns0:rsid ns0:val="00E208DD"/>
    <ns0:rsid ns0:val="00E20F6F"/>
    <ns0:rsid ns0:val="00E231A8"/>
    <ns0:rsid ns0:val="00E25BA5"/>
    <ns0:rsid ns0:val="00E34EC7"/>
    <ns0:rsid ns0:val="00E4363F"/>
    <ns0:rsid ns0:val="00E44623"/>
    <ns0:rsid ns0:val="00E45973"/>
    <ns0:rsid ns0:val="00E45A5F"/>
    <ns0:rsid ns0:val="00E46832"/>
    <ns0:rsid ns0:val="00E5027C"/>
    <ns0:rsid ns0:val="00E52551"/>
    <ns0:rsid ns0:val="00E528E5"/>
    <ns0:rsid ns0:val="00E546A2"/>
    <ns0:rsid ns0:val="00E60514"/>
    <ns0:rsid ns0:val="00E67CCC"/>
    <ns0:rsid ns0:val="00E73947"/>
    <ns0:rsid ns0:val="00E74750"/>
    <ns0:rsid ns0:val="00E776BE"/>
    <ns0:rsid ns0:val="00E77BCC"/>
    <ns0:rsid ns0:val="00E80B9B"/>
    <ns0:rsid ns0:val="00E95672"/>
    <ns0:rsid ns0:val="00E97A87"/>
    <ns0:rsid ns0:val="00EA6C90"/>
    <ns0:rsid ns0:val="00EA7958"/>
    <ns0:rsid ns0:val="00EA7F87"/>
    <ns0:rsid ns0:val="00EB20F4"/>
    <ns0:rsid ns0:val="00EB225E"/>
    <ns0:rsid ns0:val="00EC0BB2"/>
    <ns0:rsid ns0:val="00EC633E"/>
    <ns0:rsid ns0:val="00ED2C3E"/>
    <ns0:rsid ns0:val="00ED4B5F"/>
    <ns0:rsid ns0:val="00ED718F"/>
    <ns0:rsid ns0:val="00EF2C51"/>
    <ns0:rsid ns0:val="00EF4A1D"/>
    <ns0:rsid ns0:val="00EF4A8A"/>
    <ns0:rsid ns0:val="00EF4DD3"/>
    <ns0:rsid ns0:val="00EF5FA0"/>
    <ns0:rsid ns0:val="00F0095B"/>
    <ns0:rsid ns0:val="00F020A3"/>
    <ns0:rsid ns0:val="00F0364E"/>
    <ns0:rsid ns0:val="00F05BF8"/>
    <ns0:rsid ns0:val="00F12D80"/>
    <ns0:rsid ns0:val="00F140AF"/>
    <ns0:rsid ns0:val="00F14751"/>
    <ns0:rsid ns0:val="00F152EC"/>
    <ns0:rsid ns0:val="00F15ECE"/>
    <ns0:rsid ns0:val="00F16A9C"/>
    <ns0:rsid ns0:val="00F21088"/>
    <ns0:rsid ns0:val="00F21CE4"/>
    <ns0:rsid ns0:val="00F22D70"/>
    <ns0:rsid ns0:val="00F2410E"/>
    <ns0:rsid ns0:val="00F247EF"/>
    <ns0:rsid ns0:val="00F30921"/>
    <ns0:rsid ns0:val="00F32D97"/>
    <ns0:rsid ns0:val="00F36148"/>
    <ns0:rsid ns0:val="00F3658A"/>
    <ns0:rsid ns0:val="00F3749A"/>
    <ns0:rsid ns0:val="00F44AA3"/>
    <ns0:rsid ns0:val="00F45CF9"/>
    <ns0:rsid ns0:val="00F47598"/>
    <ns0:rsid ns0:val="00F5249F"/>
    <ns0:rsid ns0:val="00F5386C"/>
    <ns0:rsid ns0:val="00F54005"/>
    <ns0:rsid ns0:val="00F5450D"/>
    <ns0:rsid ns0:val="00F567A1"/>
    <ns0:rsid ns0:val="00F66749"/>
    <ns0:rsid ns0:val="00F72112"/>
    <ns0:rsid ns0:val="00F73B2E"/>
    <ns0:rsid ns0:val="00F7660C"/>
    <ns0:rsid ns0:val="00F87BAD"/>
    <ns0:rsid ns0:val="00F90BAB"/>
    <ns0:rsid ns0:val="00F93602"/>
    <ns0:rsid ns0:val="00F93D3D"/>
    <ns0:rsid ns0:val="00F969D3"/>
    <ns0:rsid ns0:val="00FA3348"/>
    <ns0:rsid ns0:val="00FA4C79"/>
    <ns0:rsid ns0:val="00FA7B7B"/>
    <ns0:rsid ns0:val="00FB1BE2"/>
    <ns0:rsid ns0:val="00FB29DD"/>
    <ns0:rsid ns0:val="00FB5A92"/>
    <ns0:rsid ns0:val="00FB6D50"/>
    <ns0:rsid ns0:val="00FC34CE"/>
    <ns0:rsid ns0:val="00FC3AF9"/>
    <ns0:rsid ns0:val="00FC7160"/>
    <ns0:rsid ns0:val="00FC7FFC"/>
    <ns0:rsid ns0:val="00FD64F0"/>
    <ns0:rsid ns0:val="00FE3FC8"/>
    <ns0:rsid ns0:val="00FE4068"/>
    <ns0:rsid ns0:val="00FF004E"/>
    <ns0:rsid ns0:val="00FF1CCB"/>
    <ns0:rsid ns0:val="00FF5081"/>
    <ns0:rsid ns0:val="00FF594F"/>
    <ns0:rsid ns0:val="00FF69FE"/>
  </ns0:rsids>
  <ns5:mathPr>
    <ns5:mathFont ns5:val="Cambria Math"/>
    <ns5:brkBin ns5:val="before"/>
    <ns5:brkBinSub ns5:val="--"/>
    <ns5:smallFrac ns5:val="0"/>
    <ns5:dispDef/>
    <ns5:lMargin ns5:val="0"/>
    <ns5:rMargin ns5:val="0"/>
    <ns5:defJc ns5:val="centerGroup"/>
    <ns5:wrapIndent ns5:val="1440"/>
    <ns5:intLim ns5:val="subSup"/>
    <ns5:naryLim ns5:val="undOvr"/>
  </ns5:mathPr>
  <ns0:themeFontLang ns0:val="ru-RU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IncludeSubdocsInStats/>
  <ns0:shapeDefaults>
    <ns3:shapedefaults ns4:ext="edit" spidmax="2054"/>
    <ns3:shapelayout ns4:ext="edit">
      <ns3:idmap ns4:ext="edit" data="2"/>
    </ns3:shapelayout>
  </ns0:shapeDefaults>
  <ns0:decimalSymbol ns0:val=","/>
  <ns0:listSeparator ns0:val=";"/>
  <ns6:docId ns6:val="72C28FA1"/>
  <ns7:docId ns7:val="{71ABF7E6-33BE-BF40-A797-0AD8AEC6FDB5}"/>
  <ns0:updateFields ns0:val="true"/>
</ns0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053E4"/>
    <w:pPr>
      <w:spacing w:before="120" w:line="360" w:lineRule="auto"/>
      <w:jc w:val="both"/>
    </w:pPr>
    <w:rPr>
      <w:rFonts w:ascii="PT Serif" w:hAnsi="PT Serif"/>
      <w:sz w:val="24"/>
    </w:rPr>
  </w:style>
  <w:style w:type="paragraph" w:styleId="12">
    <w:name w:val="heading 1"/>
    <w:basedOn w:val="a0"/>
    <w:next w:val="20"/>
    <w:link w:val="13"/>
    <w:uiPriority w:val="9"/>
    <w:qFormat/>
    <w:rsid w:val="00000AFE"/>
    <w:pPr>
      <w:keepNext/>
      <w:pageBreakBefore/>
      <w:numPr>
        <w:numId w:val="1"/>
      </w:numPr>
      <w:tabs>
        <w:tab w:val="left" w:pos="567"/>
      </w:tabs>
      <w:suppressAutoHyphens/>
      <w:spacing w:after="360"/>
      <w:ind w:left="0" w:firstLine="0"/>
      <w:jc w:val="center"/>
      <w:outlineLvl w:val="0"/>
    </w:pPr>
    <w:rPr>
      <w:caps/>
      <w:lang w:eastAsia="x-none"/>
    </w:rPr>
  </w:style>
  <w:style w:type="paragraph" w:styleId="20">
    <w:name w:val="heading 2"/>
    <w:basedOn w:val="a0"/>
    <w:next w:val="a1"/>
    <w:link w:val="21"/>
    <w:uiPriority w:val="9"/>
    <w:qFormat/>
    <w:rsid w:val="00C14EAD"/>
    <w:pPr>
      <w:keepNext/>
      <w:numPr>
        <w:ilvl w:val="1"/>
        <w:numId w:val="1"/>
      </w:numPr>
      <w:suppressAutoHyphens/>
      <w:spacing w:before="480" w:after="240"/>
      <w:ind w:left="1418" w:hanging="718"/>
      <w:outlineLvl w:val="1"/>
    </w:pPr>
    <w:rPr>
      <w:b/>
      <w:bCs/>
      <w:iCs/>
      <w:szCs w:val="28"/>
      <w:lang w:eastAsia="x-none"/>
    </w:rPr>
  </w:style>
  <w:style w:type="paragraph" w:styleId="3">
    <w:name w:val="heading 3"/>
    <w:basedOn w:val="20"/>
    <w:next w:val="a1"/>
    <w:uiPriority w:val="9"/>
    <w:qFormat/>
    <w:rsid w:val="00DC39AE"/>
    <w:pPr>
      <w:numPr>
        <w:ilvl w:val="2"/>
      </w:numPr>
      <w:spacing w:before="240" w:after="120"/>
      <w:ind w:left="1560" w:hanging="862"/>
      <w:outlineLvl w:val="2"/>
    </w:pPr>
    <w:rPr>
      <w:rFonts w:cs="Arial"/>
      <w:b w:val="0"/>
      <w:bCs w:val="0"/>
      <w:szCs w:val="26"/>
    </w:rPr>
  </w:style>
  <w:style w:type="paragraph" w:styleId="4">
    <w:name w:val="heading 4"/>
    <w:basedOn w:val="3"/>
    <w:next w:val="a1"/>
    <w:link w:val="40"/>
    <w:uiPriority w:val="9"/>
    <w:qFormat/>
    <w:rsid w:val="00DC39AE"/>
    <w:pPr>
      <w:numPr>
        <w:ilvl w:val="3"/>
      </w:numPr>
      <w:spacing w:before="0" w:after="0"/>
      <w:ind w:left="1985" w:hanging="1276"/>
      <w:outlineLvl w:val="3"/>
    </w:pPr>
    <w:rPr>
      <w:bCs/>
      <w:i/>
      <w:szCs w:val="28"/>
    </w:rPr>
  </w:style>
  <w:style w:type="paragraph" w:styleId="5">
    <w:name w:val="heading 5"/>
    <w:basedOn w:val="4"/>
    <w:next w:val="a1"/>
    <w:link w:val="50"/>
    <w:uiPriority w:val="9"/>
    <w:qFormat/>
    <w:rsid w:val="00CA2F34"/>
    <w:pPr>
      <w:numPr>
        <w:ilvl w:val="4"/>
      </w:numPr>
      <w:ind w:left="1985" w:hanging="1276"/>
      <w:outlineLvl w:val="4"/>
    </w:pPr>
    <w:rPr>
      <w:bCs w:val="0"/>
      <w:iCs w:val="0"/>
    </w:rPr>
  </w:style>
  <w:style w:type="paragraph" w:styleId="6">
    <w:name w:val="heading 6"/>
    <w:basedOn w:val="5"/>
    <w:next w:val="a1"/>
    <w:link w:val="60"/>
    <w:uiPriority w:val="9"/>
    <w:qFormat/>
    <w:rsid w:val="00CA2F34"/>
    <w:pPr>
      <w:numPr>
        <w:ilvl w:val="5"/>
      </w:numPr>
      <w:spacing w:before="120"/>
      <w:ind w:left="2268" w:hanging="1559"/>
      <w:outlineLvl w:val="5"/>
    </w:pPr>
    <w:rPr>
      <w:bCs/>
      <w:szCs w:val="22"/>
    </w:rPr>
  </w:style>
  <w:style w:type="paragraph" w:styleId="7">
    <w:name w:val="heading 7"/>
    <w:basedOn w:val="a0"/>
    <w:next w:val="a0"/>
    <w:link w:val="70"/>
    <w:qFormat/>
    <w:rsid w:val="00C14EAD"/>
    <w:pPr>
      <w:numPr>
        <w:ilvl w:val="6"/>
        <w:numId w:val="1"/>
      </w:numPr>
      <w:spacing w:before="240" w:after="60"/>
      <w:jc w:val="left"/>
      <w:outlineLvl w:val="6"/>
    </w:pPr>
    <w:rPr>
      <w:rFonts w:eastAsia="MS Mincho"/>
      <w:szCs w:val="24"/>
      <w:lang w:eastAsia="ja-JP"/>
    </w:rPr>
  </w:style>
  <w:style w:type="paragraph" w:styleId="8">
    <w:name w:val="heading 8"/>
    <w:basedOn w:val="a0"/>
    <w:next w:val="a0"/>
    <w:link w:val="80"/>
    <w:qFormat/>
    <w:rsid w:val="00C14EAD"/>
    <w:pPr>
      <w:numPr>
        <w:ilvl w:val="7"/>
        <w:numId w:val="1"/>
      </w:numPr>
      <w:spacing w:before="240" w:after="60"/>
      <w:jc w:val="left"/>
      <w:outlineLvl w:val="7"/>
    </w:pPr>
    <w:rPr>
      <w:rFonts w:eastAsia="MS Mincho"/>
      <w:i/>
      <w:iCs/>
      <w:szCs w:val="24"/>
      <w:lang w:eastAsia="ja-JP"/>
    </w:rPr>
  </w:style>
  <w:style w:type="paragraph" w:styleId="9">
    <w:name w:val="heading 9"/>
    <w:basedOn w:val="a0"/>
    <w:next w:val="a0"/>
    <w:link w:val="90"/>
    <w:qFormat/>
    <w:rsid w:val="00C14EAD"/>
    <w:pPr>
      <w:numPr>
        <w:ilvl w:val="8"/>
        <w:numId w:val="1"/>
      </w:numPr>
      <w:spacing w:before="240" w:after="60"/>
      <w:jc w:val="left"/>
      <w:outlineLvl w:val="8"/>
    </w:pPr>
    <w:rPr>
      <w:rFonts w:eastAsia="MS Mincho"/>
      <w:szCs w:val="22"/>
      <w:lang w:eastAsia="ja-JP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40">
    <w:name w:val="Заголовок 4 Знак"/>
    <w:link w:val="4"/>
    <w:uiPriority w:val="9"/>
    <w:rsid w:val="00DC39AE"/>
    <w:rPr>
      <w:rFonts w:ascii="PT Serif" w:hAnsi="PT Serif" w:cs="Arial"/>
      <w:bCs/>
      <w:i/>
      <w:iCs/>
      <w:sz w:val="24"/>
      <w:szCs w:val="28"/>
      <w:lang w:eastAsia="x-none"/>
    </w:rPr>
  </w:style>
  <w:style w:type="paragraph" w:customStyle="1" w:styleId="a5">
    <w:name w:val="Штамп"/>
    <w:basedOn w:val="a0"/>
    <w:qFormat/>
    <w:rsid w:val="00FA7B7B"/>
    <w:pPr>
      <w:spacing w:before="0" w:line="240" w:lineRule="auto"/>
      <w:jc w:val="center"/>
    </w:pPr>
    <w:rPr>
      <w:rFonts w:ascii="PT Sans" w:hAnsi="PT Sans"/>
      <w:i/>
      <w:noProof/>
      <w:sz w:val="22"/>
      <w:szCs w:val="22"/>
    </w:rPr>
  </w:style>
  <w:style w:type="paragraph" w:styleId="a6">
    <w:name w:val="header"/>
    <w:basedOn w:val="a0"/>
    <w:link w:val="a7"/>
    <w:uiPriority w:val="99"/>
    <w:unhideWhenUsed/>
    <w:rsid w:val="00021A2E"/>
    <w:pPr>
      <w:tabs>
        <w:tab w:val="center" w:pos="4677"/>
        <w:tab w:val="right" w:pos="9355"/>
      </w:tabs>
      <w:spacing w:before="0" w:line="240" w:lineRule="auto"/>
    </w:pPr>
  </w:style>
  <w:style w:type="paragraph" w:styleId="a1">
    <w:name w:val="Body Text"/>
    <w:basedOn w:val="a0"/>
    <w:link w:val="a8"/>
    <w:qFormat/>
    <w:rsid w:val="00C14EAD"/>
    <w:pPr>
      <w:spacing w:after="120"/>
      <w:ind w:firstLine="709"/>
      <w:contextualSpacing/>
    </w:pPr>
  </w:style>
  <w:style w:type="character" w:customStyle="1" w:styleId="a7">
    <w:name w:val="Верхний колонтитул Знак"/>
    <w:link w:val="a6"/>
    <w:uiPriority w:val="99"/>
    <w:rsid w:val="00021A2E"/>
    <w:rPr>
      <w:rFonts w:ascii="PT Serif" w:hAnsi="PT Serif"/>
      <w:sz w:val="24"/>
    </w:rPr>
  </w:style>
  <w:style w:type="character" w:customStyle="1" w:styleId="50">
    <w:name w:val="Заголовок 5 Знак"/>
    <w:link w:val="5"/>
    <w:uiPriority w:val="9"/>
    <w:rsid w:val="00CA2F34"/>
    <w:rPr>
      <w:rFonts w:ascii="PT Serif" w:hAnsi="PT Serif" w:cs="Arial"/>
      <w:i/>
      <w:sz w:val="24"/>
      <w:szCs w:val="28"/>
      <w:lang w:eastAsia="x-none"/>
    </w:rPr>
  </w:style>
  <w:style w:type="character" w:customStyle="1" w:styleId="60">
    <w:name w:val="Заголовок 6 Знак"/>
    <w:link w:val="6"/>
    <w:uiPriority w:val="9"/>
    <w:rsid w:val="00CA2F34"/>
    <w:rPr>
      <w:rFonts w:ascii="PT Serif" w:hAnsi="PT Serif" w:cs="Arial"/>
      <w:bCs/>
      <w:i/>
      <w:sz w:val="24"/>
      <w:szCs w:val="22"/>
      <w:lang w:eastAsia="x-none"/>
    </w:rPr>
  </w:style>
  <w:style w:type="character" w:customStyle="1" w:styleId="70">
    <w:name w:val="Заголовок 7 Знак"/>
    <w:link w:val="7"/>
    <w:rsid w:val="00C14EAD"/>
    <w:rPr>
      <w:rFonts w:ascii="PT Serif" w:eastAsia="MS Mincho" w:hAnsi="PT Serif"/>
      <w:sz w:val="24"/>
      <w:szCs w:val="24"/>
      <w:lang w:eastAsia="ja-JP"/>
    </w:rPr>
  </w:style>
  <w:style w:type="character" w:customStyle="1" w:styleId="80">
    <w:name w:val="Заголовок 8 Знак"/>
    <w:link w:val="8"/>
    <w:rsid w:val="00C14EAD"/>
    <w:rPr>
      <w:rFonts w:ascii="PT Serif" w:eastAsia="MS Mincho" w:hAnsi="PT Serif"/>
      <w:i/>
      <w:iCs/>
      <w:sz w:val="24"/>
      <w:szCs w:val="24"/>
      <w:lang w:eastAsia="ja-JP"/>
    </w:rPr>
  </w:style>
  <w:style w:type="character" w:customStyle="1" w:styleId="90">
    <w:name w:val="Заголовок 9 Знак"/>
    <w:link w:val="9"/>
    <w:rsid w:val="00C14EAD"/>
    <w:rPr>
      <w:rFonts w:ascii="PT Serif" w:eastAsia="MS Mincho" w:hAnsi="PT Serif"/>
      <w:sz w:val="24"/>
      <w:szCs w:val="22"/>
      <w:lang w:eastAsia="ja-JP"/>
    </w:rPr>
  </w:style>
  <w:style w:type="paragraph" w:styleId="22">
    <w:name w:val="toc 2"/>
    <w:basedOn w:val="a0"/>
    <w:next w:val="a0"/>
    <w:autoRedefine/>
    <w:uiPriority w:val="39"/>
    <w:qFormat/>
    <w:rsid w:val="00000AFE"/>
    <w:pPr>
      <w:spacing w:after="120" w:line="240" w:lineRule="auto"/>
      <w:ind w:left="567" w:right="567" w:hanging="567"/>
    </w:pPr>
    <w:rPr>
      <w:noProof/>
      <w:szCs w:val="28"/>
    </w:rPr>
  </w:style>
  <w:style w:type="paragraph" w:styleId="14">
    <w:name w:val="toc 1"/>
    <w:basedOn w:val="a0"/>
    <w:next w:val="a0"/>
    <w:autoRedefine/>
    <w:uiPriority w:val="39"/>
    <w:qFormat/>
    <w:rsid w:val="00000AFE"/>
    <w:pPr>
      <w:tabs>
        <w:tab w:val="right" w:leader="dot" w:pos="10196"/>
      </w:tabs>
      <w:spacing w:after="120" w:line="240" w:lineRule="auto"/>
      <w:ind w:left="426" w:right="567" w:hanging="426"/>
    </w:pPr>
    <w:rPr>
      <w:rFonts w:eastAsia="MS Mincho"/>
      <w:b/>
      <w:noProof/>
      <w:szCs w:val="24"/>
    </w:rPr>
  </w:style>
  <w:style w:type="paragraph" w:styleId="30">
    <w:name w:val="toc 3"/>
    <w:basedOn w:val="a0"/>
    <w:next w:val="a0"/>
    <w:autoRedefine/>
    <w:uiPriority w:val="39"/>
    <w:qFormat/>
    <w:rsid w:val="00146041"/>
    <w:pPr>
      <w:spacing w:after="120" w:line="240" w:lineRule="auto"/>
      <w:ind w:left="993" w:right="567" w:hanging="709"/>
    </w:pPr>
    <w:rPr>
      <w:iCs/>
      <w:noProof/>
      <w:szCs w:val="28"/>
    </w:rPr>
  </w:style>
  <w:style w:type="paragraph" w:styleId="41">
    <w:name w:val="toc 4"/>
    <w:basedOn w:val="a0"/>
    <w:next w:val="a0"/>
    <w:autoRedefine/>
    <w:uiPriority w:val="39"/>
    <w:rsid w:val="00146041"/>
    <w:pPr>
      <w:spacing w:after="120" w:line="240" w:lineRule="auto"/>
      <w:ind w:left="1560" w:right="567" w:hanging="993"/>
    </w:pPr>
    <w:rPr>
      <w:noProof/>
      <w:szCs w:val="24"/>
    </w:rPr>
  </w:style>
  <w:style w:type="paragraph" w:styleId="51">
    <w:name w:val="toc 5"/>
    <w:basedOn w:val="a0"/>
    <w:next w:val="a0"/>
    <w:autoRedefine/>
    <w:uiPriority w:val="39"/>
    <w:rsid w:val="00146041"/>
    <w:pPr>
      <w:spacing w:after="120" w:line="240" w:lineRule="auto"/>
      <w:ind w:left="1843" w:right="566" w:hanging="1276"/>
    </w:pPr>
    <w:rPr>
      <w:noProof/>
      <w:szCs w:val="18"/>
    </w:rPr>
  </w:style>
  <w:style w:type="paragraph" w:styleId="a9">
    <w:name w:val="footer"/>
    <w:basedOn w:val="a0"/>
    <w:link w:val="aa"/>
    <w:uiPriority w:val="99"/>
    <w:unhideWhenUsed/>
    <w:rsid w:val="00021A2E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a">
    <w:name w:val="Нижний колонтитул Знак"/>
    <w:link w:val="a9"/>
    <w:uiPriority w:val="99"/>
    <w:rsid w:val="00021A2E"/>
    <w:rPr>
      <w:rFonts w:ascii="PT Serif" w:hAnsi="PT Serif"/>
      <w:sz w:val="24"/>
    </w:rPr>
  </w:style>
  <w:style w:type="table" w:styleId="ab">
    <w:name w:val="Table Grid"/>
    <w:basedOn w:val="a3"/>
    <w:rsid w:val="00921CF7"/>
    <w:pPr>
      <w:spacing w:after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3">
    <w:name w:val="Заголовок 1 Знак"/>
    <w:link w:val="12"/>
    <w:uiPriority w:val="9"/>
    <w:rsid w:val="00000AFE"/>
    <w:rPr>
      <w:rFonts w:ascii="PT Serif" w:hAnsi="PT Serif"/>
      <w:caps/>
      <w:sz w:val="24"/>
      <w:lang w:eastAsia="x-none"/>
    </w:rPr>
  </w:style>
  <w:style w:type="character" w:customStyle="1" w:styleId="21">
    <w:name w:val="Заголовок 2 Знак"/>
    <w:link w:val="20"/>
    <w:uiPriority w:val="9"/>
    <w:rsid w:val="00C14EAD"/>
    <w:rPr>
      <w:rFonts w:ascii="PT Serif" w:hAnsi="PT Serif"/>
      <w:b/>
      <w:bCs/>
      <w:iCs/>
      <w:sz w:val="24"/>
      <w:szCs w:val="28"/>
      <w:lang w:eastAsia="x-none"/>
    </w:rPr>
  </w:style>
  <w:style w:type="paragraph" w:styleId="23">
    <w:name w:val="envelope return"/>
    <w:basedOn w:val="a0"/>
    <w:uiPriority w:val="99"/>
    <w:semiHidden/>
    <w:unhideWhenUsed/>
    <w:rsid w:val="00C14EAD"/>
    <w:pPr>
      <w:spacing w:before="0" w:line="240" w:lineRule="auto"/>
    </w:pPr>
    <w:rPr>
      <w:sz w:val="20"/>
    </w:rPr>
  </w:style>
  <w:style w:type="paragraph" w:customStyle="1" w:styleId="ImageCaption">
    <w:name w:val="Image Caption"/>
    <w:basedOn w:val="-"/>
    <w:rsid w:val="00200C80"/>
    <w:pPr>
      <w:tabs>
        <w:tab w:val="center" w:pos="4536"/>
        <w:tab w:val="right" w:pos="9072"/>
      </w:tabs>
      <w:spacing w:before="0" w:after="160"/>
    </w:pPr>
  </w:style>
  <w:style w:type="paragraph" w:styleId="ac">
    <w:name w:val="Title"/>
    <w:basedOn w:val="a0"/>
    <w:next w:val="-"/>
    <w:link w:val="ad"/>
    <w:qFormat/>
    <w:rsid w:val="00CF3E7D"/>
    <w:pPr>
      <w:suppressAutoHyphens/>
      <w:spacing w:before="360" w:after="240"/>
      <w:jc w:val="center"/>
    </w:pPr>
    <w:rPr>
      <w:caps/>
      <w:color w:val="000000"/>
      <w:lang w:eastAsia="x-none"/>
    </w:rPr>
  </w:style>
  <w:style w:type="character" w:customStyle="1" w:styleId="ad">
    <w:name w:val="Заголовок Знак"/>
    <w:link w:val="ac"/>
    <w:rsid w:val="00CF3E7D"/>
    <w:rPr>
      <w:rFonts w:ascii="PT Serif" w:hAnsi="PT Serif"/>
      <w:caps/>
      <w:color w:val="000000"/>
      <w:sz w:val="24"/>
      <w:lang w:eastAsia="x-none"/>
    </w:rPr>
  </w:style>
  <w:style w:type="paragraph" w:customStyle="1" w:styleId="UnnumberedHeading1NoTOC">
    <w:name w:val="UnnumberedHeading1NoTOC"/>
    <w:basedOn w:val="a0"/>
    <w:next w:val="a1"/>
    <w:link w:val="UnnumberedHeading1NoTOC0"/>
    <w:qFormat/>
    <w:rsid w:val="00B66BF3"/>
    <w:pPr>
      <w:keepNext/>
      <w:pageBreakBefore/>
      <w:suppressAutoHyphens/>
      <w:spacing w:after="360"/>
      <w:jc w:val="center"/>
      <w:outlineLvl w:val="0"/>
    </w:pPr>
    <w:rPr>
      <w:caps/>
    </w:rPr>
  </w:style>
  <w:style w:type="paragraph" w:styleId="ae">
    <w:name w:val="Revision"/>
    <w:hidden/>
    <w:uiPriority w:val="99"/>
    <w:semiHidden/>
    <w:rsid w:val="008112CD"/>
    <w:rPr>
      <w:sz w:val="28"/>
    </w:rPr>
  </w:style>
  <w:style w:type="character" w:customStyle="1" w:styleId="a8">
    <w:name w:val="Основной текст Знак"/>
    <w:link w:val="a1"/>
    <w:rsid w:val="00C14EAD"/>
    <w:rPr>
      <w:rFonts w:ascii="PT Serif" w:hAnsi="PT Serif"/>
      <w:sz w:val="24"/>
    </w:rPr>
  </w:style>
  <w:style w:type="paragraph" w:customStyle="1" w:styleId="-">
    <w:name w:val="Обычный-центр"/>
    <w:basedOn w:val="a0"/>
    <w:link w:val="-0"/>
    <w:qFormat/>
    <w:rsid w:val="00146041"/>
    <w:pPr>
      <w:jc w:val="center"/>
    </w:pPr>
  </w:style>
  <w:style w:type="character" w:customStyle="1" w:styleId="-0">
    <w:name w:val="Обычный-центр Знак"/>
    <w:link w:val="-"/>
    <w:rsid w:val="00F36148"/>
    <w:rPr>
      <w:rFonts w:ascii="PT Serif" w:hAnsi="PT Serif"/>
      <w:sz w:val="28"/>
    </w:rPr>
  </w:style>
  <w:style w:type="paragraph" w:customStyle="1" w:styleId="SourceCode">
    <w:name w:val="Source Code"/>
    <w:basedOn w:val="a1"/>
    <w:link w:val="SourceCode0"/>
    <w:qFormat/>
    <w:rsid w:val="009B531C"/>
    <w:pPr>
      <w:spacing w:before="200" w:after="200" w:line="240" w:lineRule="auto"/>
      <w:ind w:firstLine="0"/>
      <w:jc w:val="left"/>
    </w:pPr>
    <w:rPr>
      <w:rFonts w:ascii="PT Mono" w:hAnsi="PT Mono" w:cs="Courier New"/>
      <w:sz w:val="21"/>
    </w:rPr>
  </w:style>
  <w:style w:type="paragraph" w:customStyle="1" w:styleId="TableCaption">
    <w:name w:val="Table Caption"/>
    <w:basedOn w:val="a0"/>
    <w:next w:val="a1"/>
    <w:link w:val="TableCaption0"/>
    <w:qFormat/>
    <w:rsid w:val="00E776BE"/>
    <w:pPr>
      <w:keepNext/>
      <w:spacing w:before="240" w:after="120" w:line="240" w:lineRule="auto"/>
    </w:pPr>
  </w:style>
  <w:style w:type="character" w:customStyle="1" w:styleId="SourceCode0">
    <w:name w:val="Source Code Знак"/>
    <w:link w:val="SourceCode"/>
    <w:rsid w:val="009B531C"/>
    <w:rPr>
      <w:rFonts w:ascii="PT Mono" w:hAnsi="PT Mono" w:cs="Courier New"/>
      <w:sz w:val="21"/>
    </w:rPr>
  </w:style>
  <w:style w:type="character" w:customStyle="1" w:styleId="UnnumberedHeading1NoTOC0">
    <w:name w:val="UnnumberedHeading1NoTOC Знак"/>
    <w:link w:val="UnnumberedHeading1NoTOC"/>
    <w:rsid w:val="00B66BF3"/>
    <w:rPr>
      <w:rFonts w:ascii="PT Serif" w:hAnsi="PT Serif"/>
      <w:caps/>
      <w:sz w:val="24"/>
    </w:rPr>
  </w:style>
  <w:style w:type="character" w:customStyle="1" w:styleId="TableCaption0">
    <w:name w:val="Table Caption Знак"/>
    <w:link w:val="TableCaption"/>
    <w:rsid w:val="00E776BE"/>
    <w:rPr>
      <w:rFonts w:ascii="PT Serif" w:hAnsi="PT Serif"/>
      <w:sz w:val="24"/>
    </w:rPr>
  </w:style>
  <w:style w:type="paragraph" w:customStyle="1" w:styleId="UnnumberedHeading1">
    <w:name w:val="UnnumberedHeading1"/>
    <w:basedOn w:val="12"/>
    <w:link w:val="UnnumberedHeading10"/>
    <w:qFormat/>
    <w:rsid w:val="00B66BF3"/>
    <w:pPr>
      <w:numPr>
        <w:numId w:val="0"/>
      </w:numPr>
    </w:pPr>
  </w:style>
  <w:style w:type="character" w:customStyle="1" w:styleId="UnnumberedHeading10">
    <w:name w:val="UnnumberedHeading1 Знак"/>
    <w:link w:val="UnnumberedHeading1"/>
    <w:rsid w:val="00B66BF3"/>
    <w:rPr>
      <w:rFonts w:ascii="PT Serif" w:hAnsi="PT Serif"/>
      <w:caps/>
      <w:sz w:val="24"/>
      <w:lang w:eastAsia="x-none"/>
    </w:rPr>
  </w:style>
  <w:style w:type="paragraph" w:customStyle="1" w:styleId="FirstParagraph">
    <w:name w:val="First Paragraph"/>
    <w:basedOn w:val="a1"/>
    <w:link w:val="FirstParagraph0"/>
    <w:qFormat/>
    <w:rsid w:val="00592EF8"/>
    <w:pPr>
      <w:spacing w:after="0"/>
    </w:pPr>
  </w:style>
  <w:style w:type="character" w:customStyle="1" w:styleId="FirstParagraph0">
    <w:name w:val="First Paragraph Знак"/>
    <w:link w:val="FirstParagraph"/>
    <w:rsid w:val="00592EF8"/>
    <w:rPr>
      <w:rFonts w:ascii="PT Serif" w:hAnsi="PT Serif"/>
      <w:sz w:val="24"/>
      <w:lang w:val="en-US"/>
    </w:rPr>
  </w:style>
  <w:style w:type="paragraph" w:customStyle="1" w:styleId="Compact">
    <w:name w:val="Compact"/>
    <w:basedOn w:val="a1"/>
    <w:link w:val="Compact0"/>
    <w:qFormat/>
    <w:rsid w:val="003A13B7"/>
    <w:pPr>
      <w:spacing w:before="0" w:after="0"/>
      <w:ind w:firstLine="0"/>
    </w:pPr>
  </w:style>
  <w:style w:type="character" w:customStyle="1" w:styleId="Compact0">
    <w:name w:val="Compact Знак"/>
    <w:link w:val="Compact"/>
    <w:rsid w:val="003A13B7"/>
    <w:rPr>
      <w:rFonts w:ascii="PT Serif" w:hAnsi="PT Serif"/>
      <w:sz w:val="24"/>
    </w:rPr>
  </w:style>
  <w:style w:type="paragraph" w:customStyle="1" w:styleId="Figure">
    <w:name w:val="Figure"/>
    <w:basedOn w:val="a0"/>
    <w:link w:val="Figure0"/>
    <w:qFormat/>
    <w:rsid w:val="00200C80"/>
    <w:pPr>
      <w:tabs>
        <w:tab w:val="left" w:pos="1134"/>
      </w:tabs>
      <w:spacing w:before="160" w:after="160" w:line="240" w:lineRule="auto"/>
      <w:jc w:val="center"/>
    </w:pPr>
    <w:rPr>
      <w:noProof/>
    </w:rPr>
  </w:style>
  <w:style w:type="character" w:customStyle="1" w:styleId="Figure0">
    <w:name w:val="Figure Знак"/>
    <w:link w:val="Figure"/>
    <w:rsid w:val="00200C80"/>
    <w:rPr>
      <w:rFonts w:ascii="PT Serif" w:hAnsi="PT Serif"/>
      <w:noProof/>
      <w:sz w:val="24"/>
    </w:rPr>
  </w:style>
  <w:style w:type="character" w:customStyle="1" w:styleId="VerbatimChar">
    <w:name w:val="Verbatim Char"/>
    <w:qFormat/>
    <w:rsid w:val="00DC39AE"/>
    <w:rPr>
      <w:rFonts w:ascii="PT Mono" w:hAnsi="PT Mono"/>
      <w:b w:val="0"/>
      <w:i w:val="0"/>
      <w:sz w:val="24"/>
    </w:rPr>
  </w:style>
  <w:style w:type="paragraph" w:styleId="af">
    <w:name w:val="List Paragraph"/>
    <w:basedOn w:val="a0"/>
    <w:uiPriority w:val="34"/>
    <w:qFormat/>
    <w:rsid w:val="00CE4980"/>
    <w:pPr>
      <w:ind w:left="720"/>
      <w:contextualSpacing/>
    </w:pPr>
  </w:style>
  <w:style w:type="paragraph" w:styleId="2">
    <w:name w:val="List Number 2"/>
    <w:basedOn w:val="a0"/>
    <w:uiPriority w:val="99"/>
    <w:unhideWhenUsed/>
    <w:rsid w:val="00146574"/>
    <w:pPr>
      <w:numPr>
        <w:numId w:val="3"/>
      </w:numPr>
      <w:ind w:left="1985" w:hanging="567"/>
      <w:contextualSpacing/>
    </w:pPr>
  </w:style>
  <w:style w:type="numbering" w:customStyle="1" w:styleId="11">
    <w:name w:val="Многоуровневый 1.а"/>
    <w:uiPriority w:val="99"/>
    <w:rsid w:val="00146574"/>
    <w:pPr>
      <w:numPr>
        <w:numId w:val="4"/>
      </w:numPr>
    </w:pPr>
  </w:style>
  <w:style w:type="numbering" w:customStyle="1" w:styleId="10">
    <w:name w:val="Многоуровневый 1.а)"/>
    <w:uiPriority w:val="99"/>
    <w:rsid w:val="00DF5966"/>
    <w:pPr>
      <w:numPr>
        <w:numId w:val="5"/>
      </w:numPr>
    </w:pPr>
  </w:style>
  <w:style w:type="numbering" w:customStyle="1" w:styleId="1">
    <w:name w:val="Многоуров 1.а)"/>
    <w:uiPriority w:val="99"/>
    <w:rsid w:val="00DF5966"/>
    <w:pPr>
      <w:numPr>
        <w:numId w:val="6"/>
      </w:numPr>
    </w:pPr>
  </w:style>
  <w:style w:type="table" w:customStyle="1" w:styleId="-1">
    <w:name w:val="СТ-центр"/>
    <w:basedOn w:val="a3"/>
    <w:uiPriority w:val="99"/>
    <w:rsid w:val="00B01A33"/>
    <w:pPr>
      <w:jc w:val="center"/>
    </w:pPr>
    <w:rPr>
      <w:rFonts w:ascii="PT Serif" w:hAnsi="PT Serif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  <w:tcPr>
      <w:vAlign w:val="center"/>
    </w:tcPr>
    <w:tblStylePr w:type="firstRow">
      <w:pPr>
        <w:wordWrap/>
        <w:spacing w:line="240" w:lineRule="auto"/>
        <w:jc w:val="center"/>
      </w:pPr>
      <w:rPr>
        <w:rFonts w:ascii="PT Sans" w:hAnsi="PT Sans"/>
        <w:b/>
        <w:sz w:val="24"/>
      </w:rPr>
      <w:tblPr/>
      <w:trPr>
        <w:cantSplit w:val="0"/>
        <w:tblHeader/>
      </w:trPr>
    </w:tblStylePr>
  </w:style>
  <w:style w:type="table" w:customStyle="1" w:styleId="-2">
    <w:name w:val="Таблица - центр"/>
    <w:basedOn w:val="ab"/>
    <w:uiPriority w:val="99"/>
    <w:rsid w:val="00D35F3B"/>
    <w:pPr>
      <w:spacing w:after="0"/>
      <w:jc w:val="center"/>
    </w:pPr>
    <w:rPr>
      <w:rFonts w:ascii="PT Serif" w:hAnsi="PT Serif"/>
      <w:sz w:val="24"/>
    </w:rPr>
    <w:tblPr>
      <w:tblStyleRowBandSize w:val="1"/>
      <w:tblCellMar>
        <w:top w:w="57" w:type="dxa"/>
        <w:bottom w:w="57" w:type="dxa"/>
      </w:tblCellMar>
    </w:tblPr>
    <w:tcPr>
      <w:tcMar>
        <w:top w:w="57" w:type="dxa"/>
        <w:bottom w:w="57" w:type="dxa"/>
      </w:tcMar>
      <w:vAlign w:val="center"/>
    </w:tcPr>
    <w:tblStylePr w:type="firstRow">
      <w:rPr>
        <w:b/>
      </w:rPr>
      <w:tblPr/>
      <w:trPr>
        <w:cantSplit/>
        <w:tblHeader/>
      </w:trPr>
    </w:tblStylePr>
    <w:tblStylePr w:type="band1Horz">
      <w:pPr>
        <w:jc w:val="center"/>
      </w:pPr>
    </w:tblStylePr>
  </w:style>
  <w:style w:type="table" w:customStyle="1" w:styleId="19">
    <w:name w:val="ГОСТ19"/>
    <w:basedOn w:val="a3"/>
    <w:uiPriority w:val="99"/>
    <w:rsid w:val="009C2E7B"/>
    <w:tblPr/>
  </w:style>
  <w:style w:type="table" w:customStyle="1" w:styleId="19-">
    <w:name w:val="ГОСТ19-ОЯ"/>
    <w:basedOn w:val="a3"/>
    <w:uiPriority w:val="99"/>
    <w:rsid w:val="00FA7B7B"/>
    <w:rPr>
      <w:rFonts w:ascii="PT Serif" w:hAnsi="PT Serif"/>
      <w:sz w:val="24"/>
    </w:rPr>
    <w:tblPr>
      <w:tblBorders>
        <w:top w:val="single" w:sz="12" w:space="0" w:color="auto"/>
        <w:bottom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  <w:tcPr>
      <w:noWrap/>
      <w:tcMar>
        <w:top w:w="57" w:type="dxa"/>
        <w:left w:w="57" w:type="dxa"/>
        <w:bottom w:w="57" w:type="dxa"/>
        <w:right w:w="57" w:type="dxa"/>
      </w:tcMar>
    </w:tcPr>
    <w:tblStylePr w:type="firstRow">
      <w:pPr>
        <w:keepNext/>
        <w:widowControl/>
        <w:wordWrap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PT Sans" w:hAnsi="PT Sans"/>
        <w:b w:val="0"/>
        <w:sz w:val="24"/>
      </w:rPr>
      <w:tblPr/>
      <w:trPr>
        <w:cantSplit/>
        <w:tblHeader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single" w:sz="2" w:space="0" w:color="auto"/>
          <w:tl2br w:val="nil"/>
          <w:tr2bl w:val="nil"/>
        </w:tcBorders>
      </w:tcPr>
    </w:tblStylePr>
  </w:style>
  <w:style w:type="paragraph" w:styleId="af0">
    <w:name w:val="footnote text"/>
    <w:basedOn w:val="a0"/>
    <w:link w:val="af1"/>
    <w:uiPriority w:val="9"/>
    <w:unhideWhenUsed/>
    <w:qFormat/>
    <w:rsid w:val="00293F4E"/>
    <w:pPr>
      <w:spacing w:after="200" w:line="240" w:lineRule="auto"/>
      <w:jc w:val="left"/>
    </w:pPr>
    <w:rPr>
      <w:rFonts w:eastAsia="Calibri"/>
      <w:szCs w:val="24"/>
      <w:lang w:val="en-US" w:eastAsia="en-US"/>
    </w:rPr>
  </w:style>
  <w:style w:type="character" w:customStyle="1" w:styleId="af1">
    <w:name w:val="Текст сноски Знак"/>
    <w:link w:val="af0"/>
    <w:uiPriority w:val="9"/>
    <w:rsid w:val="00293F4E"/>
    <w:rPr>
      <w:rFonts w:ascii="PT Serif" w:eastAsia="Calibri" w:hAnsi="PT Serif" w:cs="Times New Roman"/>
      <w:sz w:val="24"/>
      <w:szCs w:val="24"/>
      <w:lang w:val="en-US" w:eastAsia="en-US"/>
    </w:rPr>
  </w:style>
  <w:style w:type="paragraph" w:styleId="61">
    <w:name w:val="toc 6"/>
    <w:basedOn w:val="a0"/>
    <w:next w:val="a0"/>
    <w:autoRedefine/>
    <w:uiPriority w:val="39"/>
    <w:unhideWhenUsed/>
    <w:rsid w:val="004062C7"/>
    <w:pPr>
      <w:spacing w:after="100" w:line="276" w:lineRule="auto"/>
      <w:ind w:left="1100"/>
      <w:jc w:val="left"/>
    </w:pPr>
    <w:rPr>
      <w:sz w:val="22"/>
      <w:szCs w:val="22"/>
    </w:rPr>
  </w:style>
  <w:style w:type="table" w:customStyle="1" w:styleId="TableStyleGost">
    <w:name w:val="TableStyleGost"/>
    <w:basedOn w:val="a3"/>
    <w:uiPriority w:val="99"/>
    <w:rsid w:val="00552C6E"/>
    <w:rPr>
      <w:rFonts w:ascii="PT Serif" w:eastAsia="Calibri" w:hAnsi="PT Serif"/>
      <w:sz w:val="24"/>
      <w:szCs w:val="24"/>
      <w:lang w:val="en-US" w:eastAsia="en-US"/>
    </w:rPr>
    <w:tblPr>
      <w:jc w:val="center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8" w:space="0" w:color="000000"/>
        <w:insideV w:val="single" w:sz="8" w:space="0" w:color="000000"/>
      </w:tblBorders>
      <w:tblCellMar>
        <w:top w:w="57" w:type="dxa"/>
        <w:left w:w="57" w:type="dxa"/>
        <w:bottom w:w="57" w:type="dxa"/>
        <w:right w:w="57" w:type="dxa"/>
      </w:tblCellMar>
    </w:tblPr>
    <w:trPr>
      <w:cantSplit/>
      <w:jc w:val="center"/>
    </w:trPr>
    <w:tcPr>
      <w:noWrap/>
      <w:tcMar>
        <w:top w:w="57" w:type="dxa"/>
        <w:left w:w="57" w:type="dxa"/>
        <w:bottom w:w="57" w:type="dxa"/>
        <w:right w:w="57" w:type="dxa"/>
      </w:tcMar>
      <w:vAlign w:val="center"/>
    </w:tcPr>
    <w:tblStylePr w:type="firstRow">
      <w:pPr>
        <w:keepNext/>
        <w:widowControl/>
        <w:wordWrap/>
      </w:pPr>
      <w:rPr>
        <w:b/>
      </w:rPr>
      <w:tblPr/>
      <w:tcPr>
        <w:tcBorders>
          <w:top w:val="single" w:sz="12" w:space="0" w:color="000000"/>
          <w:left w:val="single" w:sz="12" w:space="0" w:color="000000"/>
          <w:bottom w:val="double" w:sz="4" w:space="0" w:color="auto"/>
          <w:right w:val="single" w:sz="12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TableStyleGostNoHeader">
    <w:name w:val="TableStyleGostNoHeader"/>
    <w:basedOn w:val="TableStyleGost"/>
    <w:uiPriority w:val="99"/>
    <w:rsid w:val="00CF381A"/>
    <w:tblPr/>
    <w:tblStylePr w:type="firstRow">
      <w:pPr>
        <w:keepNext/>
        <w:widowControl/>
        <w:wordWrap/>
      </w:pPr>
      <w:rPr>
        <w:b w:val="0"/>
      </w:rPr>
      <w:tblPr/>
      <w:tcPr>
        <w:tcBorders>
          <w:top w:val="single" w:sz="12" w:space="0" w:color="000000"/>
          <w:left w:val="single" w:sz="12" w:space="0" w:color="000000"/>
          <w:bottom w:val="single" w:sz="8" w:space="0" w:color="000000"/>
          <w:right w:val="single" w:sz="12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character" w:styleId="af2">
    <w:name w:val="Hyperlink"/>
    <w:uiPriority w:val="99"/>
    <w:unhideWhenUsed/>
    <w:rsid w:val="00FA4C79"/>
    <w:rPr>
      <w:rFonts w:ascii="PT Serif" w:hAnsi="PT Serif"/>
      <w:color w:val="1F497D"/>
      <w:sz w:val="24"/>
      <w:u w:val="none"/>
      <w:lang w:val="ru-RU"/>
    </w:rPr>
  </w:style>
  <w:style w:type="numbering" w:customStyle="1" w:styleId="a">
    <w:name w:val="Маркер"/>
    <w:uiPriority w:val="99"/>
    <w:rsid w:val="00751F6C"/>
    <w:pPr>
      <w:numPr>
        <w:numId w:val="7"/>
      </w:numPr>
    </w:pPr>
  </w:style>
  <w:style w:type="paragraph" w:customStyle="1" w:styleId="-3">
    <w:name w:val="таблица-лево"/>
    <w:basedOn w:val="a0"/>
    <w:link w:val="-4"/>
    <w:qFormat/>
    <w:locked/>
    <w:rsid w:val="00293F4E"/>
    <w:pPr>
      <w:spacing w:line="240" w:lineRule="auto"/>
      <w:jc w:val="left"/>
    </w:pPr>
  </w:style>
  <w:style w:type="character" w:customStyle="1" w:styleId="-4">
    <w:name w:val="таблица-лево Знак"/>
    <w:link w:val="-3"/>
    <w:rsid w:val="00293F4E"/>
    <w:rPr>
      <w:rFonts w:ascii="PT Serif" w:hAnsi="PT Serif"/>
      <w:sz w:val="24"/>
    </w:rPr>
  </w:style>
  <w:style w:type="paragraph" w:customStyle="1" w:styleId="af3">
    <w:name w:val="Обычный с отступом"/>
    <w:basedOn w:val="a0"/>
    <w:link w:val="af4"/>
    <w:qFormat/>
    <w:locked/>
    <w:rsid w:val="00212F4C"/>
    <w:pPr>
      <w:spacing w:line="348" w:lineRule="auto"/>
      <w:ind w:firstLine="709"/>
    </w:pPr>
  </w:style>
  <w:style w:type="character" w:customStyle="1" w:styleId="af4">
    <w:name w:val="Обычный с отступом Знак"/>
    <w:link w:val="af3"/>
    <w:locked/>
    <w:rsid w:val="00212F4C"/>
    <w:rPr>
      <w:rFonts w:ascii="PT Serif" w:hAnsi="PT Serif"/>
      <w:sz w:val="24"/>
    </w:rPr>
  </w:style>
  <w:style w:type="paragraph" w:customStyle="1" w:styleId="GostKeywords">
    <w:name w:val="GostKeywords"/>
    <w:basedOn w:val="a0"/>
    <w:link w:val="GostKeywords0"/>
    <w:qFormat/>
    <w:rsid w:val="00212F4C"/>
    <w:pPr>
      <w:spacing w:after="120" w:line="276" w:lineRule="auto"/>
      <w:contextualSpacing/>
    </w:pPr>
    <w:rPr>
      <w:caps/>
      <w:szCs w:val="24"/>
    </w:rPr>
  </w:style>
  <w:style w:type="character" w:customStyle="1" w:styleId="GostKeywords0">
    <w:name w:val="GostKeywords Знак"/>
    <w:link w:val="GostKeywords"/>
    <w:rsid w:val="00212F4C"/>
    <w:rPr>
      <w:rFonts w:ascii="PT Serif" w:hAnsi="PT Serif"/>
      <w:caps/>
      <w:sz w:val="24"/>
      <w:szCs w:val="24"/>
    </w:rPr>
  </w:style>
  <w:style w:type="paragraph" w:customStyle="1" w:styleId="af5">
    <w:name w:val="Обычный без интервала"/>
    <w:basedOn w:val="a0"/>
    <w:link w:val="af6"/>
    <w:qFormat/>
    <w:rsid w:val="00C14EAD"/>
    <w:pPr>
      <w:spacing w:line="240" w:lineRule="auto"/>
    </w:pPr>
    <w:rPr>
      <w:lang w:eastAsia="ja-JP"/>
    </w:rPr>
  </w:style>
  <w:style w:type="character" w:customStyle="1" w:styleId="af6">
    <w:name w:val="Обычный без интервала Знак"/>
    <w:link w:val="af5"/>
    <w:rsid w:val="00C14EAD"/>
    <w:rPr>
      <w:rFonts w:ascii="PT Serif" w:hAnsi="PT Serif"/>
      <w:sz w:val="24"/>
      <w:lang w:eastAsia="ja-JP"/>
    </w:rPr>
  </w:style>
  <w:style w:type="paragraph" w:customStyle="1" w:styleId="--">
    <w:name w:val="Обычный-центр-прописные"/>
    <w:basedOn w:val="-"/>
    <w:link w:val="--0"/>
    <w:qFormat/>
    <w:rsid w:val="00F5249F"/>
    <w:rPr>
      <w:caps/>
    </w:rPr>
  </w:style>
  <w:style w:type="paragraph" w:customStyle="1" w:styleId="af7">
    <w:name w:val="Название организации"/>
    <w:basedOn w:val="-"/>
    <w:link w:val="af8"/>
    <w:qFormat/>
    <w:rsid w:val="00F5249F"/>
    <w:pPr>
      <w:spacing w:line="276" w:lineRule="auto"/>
    </w:pPr>
  </w:style>
  <w:style w:type="character" w:customStyle="1" w:styleId="--0">
    <w:name w:val="Обычный-центр-прописные Знак"/>
    <w:link w:val="--"/>
    <w:rsid w:val="00F5249F"/>
    <w:rPr>
      <w:rFonts w:ascii="PT Serif" w:hAnsi="PT Serif"/>
      <w:caps/>
      <w:sz w:val="24"/>
    </w:rPr>
  </w:style>
  <w:style w:type="paragraph" w:customStyle="1" w:styleId="af9">
    <w:name w:val="Экземпляры"/>
    <w:basedOn w:val="a0"/>
    <w:link w:val="afa"/>
    <w:qFormat/>
    <w:rsid w:val="00F5249F"/>
    <w:pPr>
      <w:spacing w:before="60" w:line="240" w:lineRule="auto"/>
      <w:ind w:left="595" w:right="37" w:hanging="601"/>
      <w:jc w:val="right"/>
    </w:pPr>
    <w:rPr>
      <w:rFonts w:eastAsia="Calibri"/>
      <w:szCs w:val="24"/>
    </w:rPr>
  </w:style>
  <w:style w:type="character" w:customStyle="1" w:styleId="af8">
    <w:name w:val="Название организации Знак"/>
    <w:link w:val="af7"/>
    <w:rsid w:val="00F5249F"/>
    <w:rPr>
      <w:rFonts w:ascii="PT Serif" w:hAnsi="PT Serif"/>
      <w:sz w:val="24"/>
    </w:rPr>
  </w:style>
  <w:style w:type="paragraph" w:customStyle="1" w:styleId="afb">
    <w:name w:val="УДК"/>
    <w:basedOn w:val="a0"/>
    <w:link w:val="afc"/>
    <w:qFormat/>
    <w:rsid w:val="00F5249F"/>
    <w:pPr>
      <w:spacing w:line="276" w:lineRule="auto"/>
      <w:jc w:val="left"/>
    </w:pPr>
    <w:rPr>
      <w:szCs w:val="24"/>
    </w:rPr>
  </w:style>
  <w:style w:type="character" w:customStyle="1" w:styleId="afa">
    <w:name w:val="Экземпляры Знак"/>
    <w:link w:val="af9"/>
    <w:rsid w:val="00F5249F"/>
    <w:rPr>
      <w:rFonts w:ascii="PT Serif" w:eastAsia="Calibri" w:hAnsi="PT Serif"/>
      <w:sz w:val="24"/>
      <w:szCs w:val="24"/>
    </w:rPr>
  </w:style>
  <w:style w:type="paragraph" w:customStyle="1" w:styleId="afd">
    <w:name w:val="Подчеркивание"/>
    <w:basedOn w:val="a0"/>
    <w:rsid w:val="00CD7B42"/>
    <w:pPr>
      <w:tabs>
        <w:tab w:val="left" w:pos="2268"/>
      </w:tabs>
      <w:spacing w:line="240" w:lineRule="auto"/>
      <w:ind w:left="34"/>
      <w:jc w:val="left"/>
    </w:pPr>
    <w:rPr>
      <w:u w:val="single"/>
    </w:rPr>
  </w:style>
  <w:style w:type="character" w:customStyle="1" w:styleId="afc">
    <w:name w:val="УДК Знак"/>
    <w:link w:val="afb"/>
    <w:rsid w:val="00F5249F"/>
    <w:rPr>
      <w:rFonts w:ascii="PT Serif" w:hAnsi="PT Serif"/>
      <w:sz w:val="24"/>
      <w:szCs w:val="24"/>
    </w:rPr>
  </w:style>
  <w:style w:type="paragraph" w:customStyle="1" w:styleId="-5">
    <w:name w:val="Фамилии-по правому краю"/>
    <w:basedOn w:val="a0"/>
    <w:link w:val="-6"/>
    <w:qFormat/>
    <w:rsid w:val="00F5249F"/>
    <w:pPr>
      <w:spacing w:line="240" w:lineRule="auto"/>
      <w:ind w:left="34" w:hanging="1"/>
      <w:jc w:val="right"/>
    </w:pPr>
    <w:rPr>
      <w:szCs w:val="24"/>
    </w:rPr>
  </w:style>
  <w:style w:type="character" w:customStyle="1" w:styleId="-6">
    <w:name w:val="Фамилии-по правому краю Знак"/>
    <w:link w:val="-5"/>
    <w:rsid w:val="00F5249F"/>
    <w:rPr>
      <w:rFonts w:ascii="PT Serif" w:hAnsi="PT Serif"/>
      <w:sz w:val="24"/>
      <w:szCs w:val="24"/>
    </w:rPr>
  </w:style>
  <w:style w:type="character" w:styleId="HTML">
    <w:name w:val="HTML Typewriter"/>
    <w:uiPriority w:val="99"/>
    <w:semiHidden/>
    <w:unhideWhenUsed/>
    <w:rsid w:val="00C14EAD"/>
    <w:rPr>
      <w:rFonts w:ascii="PT Serif" w:hAnsi="PT Serif"/>
      <w:sz w:val="20"/>
      <w:szCs w:val="20"/>
    </w:rPr>
  </w:style>
  <w:style w:type="paragraph" w:styleId="afe">
    <w:name w:val="Subtitle"/>
    <w:basedOn w:val="a0"/>
    <w:next w:val="a0"/>
    <w:link w:val="aff"/>
    <w:qFormat/>
    <w:rsid w:val="00C14EAD"/>
    <w:pPr>
      <w:numPr>
        <w:ilvl w:val="1"/>
      </w:numPr>
      <w:spacing w:after="160"/>
    </w:pPr>
    <w:rPr>
      <w:color w:val="5A5A5A"/>
      <w:spacing w:val="15"/>
      <w:sz w:val="22"/>
      <w:szCs w:val="22"/>
    </w:rPr>
  </w:style>
  <w:style w:type="character" w:customStyle="1" w:styleId="aff">
    <w:name w:val="Подзаголовок Знак"/>
    <w:link w:val="afe"/>
    <w:rsid w:val="00C14EAD"/>
    <w:rPr>
      <w:rFonts w:ascii="PT Serif" w:eastAsia="Times New Roman" w:hAnsi="PT Serif" w:cs="Times New Roman"/>
      <w:color w:val="5A5A5A"/>
      <w:spacing w:val="15"/>
      <w:sz w:val="22"/>
      <w:szCs w:val="22"/>
    </w:rPr>
  </w:style>
  <w:style w:type="paragraph" w:styleId="aff0">
    <w:name w:val="envelope address"/>
    <w:basedOn w:val="a0"/>
    <w:uiPriority w:val="99"/>
    <w:semiHidden/>
    <w:unhideWhenUsed/>
    <w:rsid w:val="00C14EAD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szCs w:val="24"/>
    </w:rPr>
  </w:style>
  <w:style w:type="paragraph" w:styleId="aff1">
    <w:name w:val="TOC Heading"/>
    <w:basedOn w:val="12"/>
    <w:next w:val="a0"/>
    <w:uiPriority w:val="39"/>
    <w:semiHidden/>
    <w:unhideWhenUsed/>
    <w:qFormat/>
    <w:rsid w:val="00C14EAD"/>
    <w:pPr>
      <w:keepLines/>
      <w:pageBreakBefore w:val="0"/>
      <w:numPr>
        <w:numId w:val="0"/>
      </w:numPr>
      <w:tabs>
        <w:tab w:val="clear" w:pos="567"/>
      </w:tabs>
      <w:suppressAutoHyphens w:val="0"/>
      <w:spacing w:before="240" w:after="0"/>
      <w:jc w:val="both"/>
      <w:outlineLvl w:val="9"/>
    </w:pPr>
    <w:rPr>
      <w:caps w:val="0"/>
      <w:color w:val="365F91"/>
      <w:sz w:val="28"/>
      <w:szCs w:val="32"/>
      <w:lang w:eastAsia="ru-RU"/>
    </w:rPr>
  </w:style>
  <w:style w:type="paragraph" w:styleId="aff2">
    <w:name w:val="toa heading"/>
    <w:basedOn w:val="a0"/>
    <w:next w:val="a0"/>
    <w:uiPriority w:val="99"/>
    <w:semiHidden/>
    <w:unhideWhenUsed/>
    <w:rsid w:val="00C14EAD"/>
    <w:rPr>
      <w:b/>
      <w:bCs/>
      <w:szCs w:val="24"/>
    </w:rPr>
  </w:style>
  <w:style w:type="paragraph" w:styleId="aff3">
    <w:name w:val="Normal (Web)"/>
    <w:basedOn w:val="a0"/>
    <w:uiPriority w:val="99"/>
    <w:semiHidden/>
    <w:unhideWhenUsed/>
    <w:rsid w:val="00C14EAD"/>
    <w:rPr>
      <w:szCs w:val="24"/>
    </w:rPr>
  </w:style>
  <w:style w:type="paragraph" w:styleId="aff4">
    <w:name w:val="Plain Text"/>
    <w:basedOn w:val="a0"/>
    <w:link w:val="aff5"/>
    <w:semiHidden/>
    <w:unhideWhenUsed/>
    <w:rsid w:val="00293F4E"/>
    <w:pPr>
      <w:spacing w:before="0" w:line="240" w:lineRule="auto"/>
    </w:pPr>
    <w:rPr>
      <w:sz w:val="21"/>
      <w:szCs w:val="21"/>
    </w:rPr>
  </w:style>
  <w:style w:type="character" w:customStyle="1" w:styleId="aff5">
    <w:name w:val="Текст Знак"/>
    <w:link w:val="aff4"/>
    <w:semiHidden/>
    <w:rsid w:val="00293F4E"/>
    <w:rPr>
      <w:rFonts w:ascii="PT Serif" w:hAnsi="PT Serif"/>
      <w:sz w:val="21"/>
      <w:szCs w:val="21"/>
    </w:rPr>
  </w:style>
  <w:style w:type="paragraph" w:styleId="aff6">
    <w:name w:val="Balloon Text"/>
    <w:basedOn w:val="a0"/>
    <w:link w:val="aff7"/>
    <w:semiHidden/>
    <w:unhideWhenUsed/>
    <w:rsid w:val="00293F4E"/>
    <w:pPr>
      <w:spacing w:before="0" w:line="240" w:lineRule="auto"/>
    </w:pPr>
    <w:rPr>
      <w:rFonts w:cs="Segoe UI"/>
      <w:sz w:val="18"/>
      <w:szCs w:val="18"/>
    </w:rPr>
  </w:style>
  <w:style w:type="character" w:customStyle="1" w:styleId="aff7">
    <w:name w:val="Текст выноски Знак"/>
    <w:link w:val="aff6"/>
    <w:semiHidden/>
    <w:rsid w:val="00293F4E"/>
    <w:rPr>
      <w:rFonts w:ascii="PT Serif" w:hAnsi="PT Serif" w:cs="Segoe UI"/>
      <w:sz w:val="18"/>
      <w:szCs w:val="18"/>
    </w:rPr>
  </w:style>
  <w:style w:type="paragraph" w:styleId="15">
    <w:name w:val="index 1"/>
    <w:basedOn w:val="a0"/>
    <w:next w:val="a0"/>
    <w:autoRedefine/>
    <w:uiPriority w:val="99"/>
    <w:semiHidden/>
    <w:unhideWhenUsed/>
    <w:rsid w:val="00293F4E"/>
    <w:pPr>
      <w:spacing w:before="0" w:line="240" w:lineRule="auto"/>
      <w:ind w:left="240" w:hanging="240"/>
    </w:pPr>
  </w:style>
  <w:style w:type="paragraph" w:styleId="aff8">
    <w:name w:val="index heading"/>
    <w:basedOn w:val="a0"/>
    <w:next w:val="15"/>
    <w:uiPriority w:val="99"/>
    <w:semiHidden/>
    <w:unhideWhenUsed/>
    <w:rsid w:val="00293F4E"/>
    <w:rPr>
      <w:b/>
      <w:bCs/>
    </w:rPr>
  </w:style>
  <w:style w:type="paragraph" w:styleId="aff9">
    <w:name w:val="Block Text"/>
    <w:basedOn w:val="a0"/>
    <w:uiPriority w:val="9"/>
    <w:semiHidden/>
    <w:unhideWhenUsed/>
    <w:qFormat/>
    <w:rsid w:val="00293F4E"/>
    <w:pPr>
      <w:pBdr>
        <w:top w:val="single" w:sz="2" w:space="10" w:color="4F81BD" w:shadow="1"/>
        <w:left w:val="single" w:sz="2" w:space="10" w:color="4F81BD" w:shadow="1"/>
        <w:bottom w:val="single" w:sz="2" w:space="10" w:color="4F81BD" w:shadow="1"/>
        <w:right w:val="single" w:sz="2" w:space="10" w:color="4F81BD" w:shadow="1"/>
      </w:pBdr>
      <w:ind w:left="1152" w:right="1152"/>
    </w:pPr>
    <w:rPr>
      <w:i/>
      <w:iCs/>
      <w:color w:val="4F81BD"/>
    </w:rPr>
  </w:style>
  <w:style w:type="paragraph" w:styleId="affa">
    <w:name w:val="Message Header"/>
    <w:basedOn w:val="a0"/>
    <w:link w:val="affb"/>
    <w:uiPriority w:val="99"/>
    <w:semiHidden/>
    <w:unhideWhenUsed/>
    <w:rsid w:val="00293F4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134" w:hanging="1134"/>
    </w:pPr>
    <w:rPr>
      <w:szCs w:val="24"/>
    </w:rPr>
  </w:style>
  <w:style w:type="character" w:customStyle="1" w:styleId="affb">
    <w:name w:val="Шапка Знак"/>
    <w:link w:val="affa"/>
    <w:uiPriority w:val="99"/>
    <w:semiHidden/>
    <w:rsid w:val="00293F4E"/>
    <w:rPr>
      <w:rFonts w:ascii="PT Serif" w:eastAsia="Times New Roman" w:hAnsi="PT Serif" w:cs="Times New Roman"/>
      <w:sz w:val="24"/>
      <w:szCs w:val="24"/>
      <w:shd w:val="pct20" w:color="auto" w:fill="auto"/>
    </w:rPr>
  </w:style>
  <w:style w:type="paragraph" w:customStyle="1" w:styleId="UnnumberedHeading2">
    <w:name w:val="UnnumberedHeading2"/>
    <w:basedOn w:val="20"/>
    <w:qFormat/>
    <w:rsid w:val="00637EEF"/>
    <w:pPr>
      <w:numPr>
        <w:ilvl w:val="0"/>
        <w:numId w:val="0"/>
      </w:numPr>
    </w:pPr>
  </w:style>
  <w:style w:type="paragraph" w:customStyle="1" w:styleId="CaptionedFigure">
    <w:name w:val="Captioned Figure"/>
    <w:basedOn w:val="Figure"/>
    <w:rsid w:val="00200C80"/>
    <w:pPr>
      <w:keepNext/>
      <w:tabs>
        <w:tab w:val="clear" w:pos="1134"/>
      </w:tabs>
      <w:spacing w:after="120"/>
    </w:pPr>
    <w:rPr>
      <w:rFonts w:eastAsia="Calibri"/>
      <w:noProof w:val="0"/>
      <w:szCs w:val="24"/>
      <w:lang w:val="en-US" w:eastAsia="en-US"/>
    </w:rPr>
  </w:style>
  <w:style w:type="paragraph" w:customStyle="1" w:styleId="ReferenceItem">
    <w:name w:val="ReferenceItem"/>
    <w:basedOn w:val="a1"/>
    <w:qFormat/>
    <w:rsid w:val="00471166"/>
    <w:pPr>
      <w:ind w:firstLine="706"/>
    </w:pPr>
  </w:style>
  <w:style w:type="table" w:customStyle="1" w:styleId="TableStyleAbbreviations">
    <w:name w:val="TableStyleAbbreviations"/>
    <w:basedOn w:val="a3"/>
    <w:uiPriority w:val="99"/>
    <w:rsid w:val="00727D7E"/>
    <w:rPr>
      <w:rFonts w:ascii="PT Serif" w:hAnsi="PT Serif"/>
      <w:sz w:val="24"/>
    </w:rPr>
    <w:tblPr/>
  </w:style>
  <w:style w:type="table" w:customStyle="1" w:styleId="TableStyleContributors">
    <w:name w:val="TableStyleContributors"/>
    <w:basedOn w:val="a3"/>
    <w:uiPriority w:val="99"/>
    <w:rsid w:val="009053E4"/>
    <w:rPr>
      <w:rFonts w:ascii="PT Serif" w:hAnsi="PT Serif"/>
      <w:sz w:val="24"/>
    </w:rPr>
    <w:tblPr/>
    <w:tcPr>
      <w:vAlign w:val="bottom"/>
    </w:tcPr>
  </w:style>
  <w:style w:type="paragraph" w:styleId="affc">
    <w:name w:val="List Bullet"/>
    <w:basedOn w:val="a0"/>
    <w:uiPriority w:val="99"/>
    <w:unhideWhenUsed/>
    <w:rsid w:val="00504E2D"/>
    <w:pPr>
      <w:spacing w:after="120"/>
      <w:ind w:left="1418" w:hanging="284"/>
      <w:contextualSpacing/>
    </w:pPr>
  </w:style>
  <w:style w:type="paragraph" w:customStyle="1" w:styleId="affd">
    <w:name w:val="Подписи"/>
    <w:basedOn w:val="a0"/>
    <w:link w:val="affe"/>
    <w:qFormat/>
    <w:rsid w:val="00504E2D"/>
    <w:pPr>
      <w:tabs>
        <w:tab w:val="right" w:leader="underscore" w:pos="4499"/>
      </w:tabs>
      <w:spacing w:before="240" w:line="240" w:lineRule="auto"/>
      <w:jc w:val="left"/>
    </w:pPr>
  </w:style>
  <w:style w:type="character" w:customStyle="1" w:styleId="affe">
    <w:name w:val="Подписи Знак"/>
    <w:link w:val="affd"/>
    <w:rsid w:val="00504E2D"/>
    <w:rPr>
      <w:rFonts w:ascii="PT Serif" w:hAnsi="PT Serif"/>
      <w:sz w:val="24"/>
    </w:rPr>
  </w:style>
  <w:style w:type="paragraph" w:customStyle="1" w:styleId="-7">
    <w:name w:val="Подписи-право"/>
    <w:basedOn w:val="affd"/>
    <w:link w:val="-8"/>
    <w:qFormat/>
    <w:rsid w:val="00504E2D"/>
    <w:pPr>
      <w:spacing w:before="0" w:after="240"/>
      <w:ind w:right="1026"/>
      <w:jc w:val="right"/>
    </w:pPr>
  </w:style>
  <w:style w:type="character" w:customStyle="1" w:styleId="-8">
    <w:name w:val="Подписи-право Знак"/>
    <w:link w:val="-7"/>
    <w:rsid w:val="00504E2D"/>
    <w:rPr>
      <w:rFonts w:ascii="PT Serif" w:hAnsi="PT Serif"/>
      <w:sz w:val="24"/>
    </w:rPr>
  </w:style>
  <w:style w:type="character" w:styleId="afff">
    <w:name w:val="page number"/>
    <w:basedOn w:val="a2"/>
    <w:semiHidden/>
    <w:unhideWhenUsed/>
    <w:rsid w:val="007811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598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SVV\LOCALS~1\Temp\Rar$DI72.860\&#1064;&#1072;&#1073;&#1083;&#1086;&#1085;%20&#1043;&#1054;&#1057;&#1058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7F5800-AC10-4C68-B492-0D0BEC5436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C:\DOCUME~1\SVV\LOCALS~1\Temp\Rar$DI72.860\Шаблон ГОСТ.dot</Template>
  <TotalTime>19</TotalTime>
  <Pages>4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Авиационная корпорация "Рубин"</Company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Steshin</dc:creator>
  <cp:keywords/>
  <dc:description/>
  <cp:lastModifiedBy>Ivan Steshin</cp:lastModifiedBy>
  <cp:revision>1</cp:revision>
  <cp:lastPrinted>2026-08-25T21:25:00Z</cp:lastPrinted>
  <dcterms:created xsi:type="dcterms:W3CDTF">2018-03-14T06:54:00Z</dcterms:created>
  <dcterms:modified xsi:type="dcterms:W3CDTF">2026-08-26T19:29:00Z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Номер документа">
    <vt:lpwstr>XXX-XXX-XXXX</vt:lpwstr>
  </property>
</Properties>
</file>